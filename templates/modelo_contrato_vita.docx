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sede em Rua Angelo Gajardoni, 878, Centro, Pontes eLacerda-MT,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22C158C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{nomeseg}</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{datanascimento}</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{endereço}</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R$ 39,90  (trinta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a mesma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podendo haver reajuste distinto com a finalidade de se manter o equilíbrio econômico financeiro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4B5669D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66209F">
        <w:rPr>
          <w:sz w:val="22"/>
          <w:szCs w:val="22"/>
        </w:rPr>
        <w:t>_____</w:t>
      </w:r>
      <w:r w:rsidR="00296205" w:rsidRPr="006E5AD2">
        <w:rPr>
          <w:sz w:val="22"/>
          <w:szCs w:val="22"/>
        </w:rPr>
        <w:t xml:space="preserve"> </w:t>
      </w:r>
      <w:r w:rsidRPr="006E5AD2">
        <w:rPr>
          <w:sz w:val="22"/>
          <w:szCs w:val="22"/>
        </w:rPr>
        <w:t xml:space="preserve">de </w:t>
      </w:r>
      <w:r w:rsidR="0066209F">
        <w:rPr>
          <w:sz w:val="22"/>
          <w:szCs w:val="22"/>
        </w:rPr>
        <w:t>______________________</w:t>
      </w:r>
      <w:r w:rsidR="00296205" w:rsidRPr="006E5AD2">
        <w:rPr>
          <w:sz w:val="22"/>
          <w:szCs w:val="22"/>
        </w:rPr>
        <w:t xml:space="preserve"> </w:t>
      </w:r>
      <w:r w:rsidRPr="006E5AD2">
        <w:rPr>
          <w:sz w:val="22"/>
          <w:szCs w:val="22"/>
        </w:rPr>
        <w:t>de 20</w:t>
      </w:r>
      <w:r w:rsidR="003F1E17" w:rsidRPr="006E5AD2">
        <w:rPr>
          <w:sz w:val="22"/>
          <w:szCs w:val="22"/>
        </w:rPr>
        <w:t>2</w:t>
      </w:r>
      <w:r w:rsidR="0066209F">
        <w:rPr>
          <w:sz w:val="22"/>
          <w:szCs w:val="22"/>
        </w:rPr>
        <w:t>3</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E63AFB6" w14:textId="77777777" w:rsidR="0066209F" w:rsidRPr="006E5AD2" w:rsidRDefault="0066209F" w:rsidP="0066209F">
      <w:pPr>
        <w:pStyle w:val="PargrafodaLista"/>
        <w:tabs>
          <w:tab w:val="left" w:pos="567"/>
        </w:tabs>
        <w:ind w:left="0"/>
        <w:jc w:val="center"/>
        <w:rPr>
          <w:sz w:val="22"/>
          <w:szCs w:val="22"/>
        </w:rPr>
      </w:pP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5D63D" w14:textId="77777777" w:rsidR="00436D7E" w:rsidRDefault="00436D7E">
      <w:r>
        <w:separator/>
      </w:r>
    </w:p>
  </w:endnote>
  <w:endnote w:type="continuationSeparator" w:id="0">
    <w:p w14:paraId="7865BF4B" w14:textId="77777777" w:rsidR="00436D7E" w:rsidRDefault="00436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59F05" w14:textId="77777777" w:rsidR="00436D7E" w:rsidRDefault="00436D7E">
      <w:r>
        <w:separator/>
      </w:r>
    </w:p>
  </w:footnote>
  <w:footnote w:type="continuationSeparator" w:id="0">
    <w:p w14:paraId="668A6375" w14:textId="77777777" w:rsidR="00436D7E" w:rsidRDefault="00436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B0D7A"/>
    <w:rsid w:val="007B5A45"/>
    <w:rsid w:val="007E4179"/>
    <w:rsid w:val="00810521"/>
    <w:rsid w:val="008548A0"/>
    <w:rsid w:val="008B581E"/>
    <w:rsid w:val="00953047"/>
    <w:rsid w:val="00962F3C"/>
    <w:rsid w:val="00982F88"/>
    <w:rsid w:val="009A495C"/>
    <w:rsid w:val="00A05EE2"/>
    <w:rsid w:val="00A54219"/>
    <w:rsid w:val="00A9471C"/>
    <w:rsid w:val="00AA05CB"/>
    <w:rsid w:val="00B46DE9"/>
    <w:rsid w:val="00B47240"/>
    <w:rsid w:val="00B80910"/>
    <w:rsid w:val="00BA73A7"/>
    <w:rsid w:val="00BB6506"/>
    <w:rsid w:val="00C038B9"/>
    <w:rsid w:val="00C0406F"/>
    <w:rsid w:val="00C040CE"/>
    <w:rsid w:val="00C73183"/>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11</TotalTime>
  <Pages>7</Pages>
  <Words>2426</Words>
  <Characters>13103</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5</cp:revision>
  <dcterms:created xsi:type="dcterms:W3CDTF">2025-07-25T12:52:00Z</dcterms:created>
  <dcterms:modified xsi:type="dcterms:W3CDTF">2025-08-04T17:36:00Z</dcterms:modified>
</cp:coreProperties>
</file>