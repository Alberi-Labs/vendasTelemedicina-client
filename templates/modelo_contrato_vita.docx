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AD9D4" w14:textId="43BCEEE9" w:rsidR="005E4A4F" w:rsidRDefault="00F152C0" w:rsidP="00F152C0">
      <w:pPr>
        <w:jc w:val="center"/>
        <w:rPr>
          <w:b/>
          <w:sz w:val="22"/>
          <w:szCs w:val="22"/>
        </w:rPr>
      </w:pPr>
      <w:r w:rsidRPr="006E5AD2">
        <w:rPr>
          <w:b/>
          <w:sz w:val="22"/>
          <w:szCs w:val="22"/>
        </w:rPr>
        <w:t xml:space="preserve">CONTRATO DE PRESTAÇÃO DE SERVIÇOS – </w:t>
      </w:r>
      <w:r w:rsidR="00D347C6">
        <w:rPr>
          <w:b/>
          <w:sz w:val="22"/>
          <w:szCs w:val="22"/>
        </w:rPr>
        <w:t>CONTRATADA</w:t>
      </w:r>
    </w:p>
    <w:p w14:paraId="5AFFBF4B" w14:textId="77777777" w:rsidR="006A7A4C" w:rsidRPr="006E5AD2" w:rsidRDefault="006A7A4C" w:rsidP="00F152C0">
      <w:pPr>
        <w:jc w:val="center"/>
        <w:rPr>
          <w:b/>
          <w:sz w:val="22"/>
          <w:szCs w:val="22"/>
        </w:rPr>
      </w:pPr>
    </w:p>
    <w:p w14:paraId="1413B9AC" w14:textId="71497F37" w:rsidR="00D347C6" w:rsidRPr="00D347C6" w:rsidRDefault="006A7A4C" w:rsidP="00D347C6">
      <w:pPr>
        <w:ind w:left="3402"/>
        <w:jc w:val="both"/>
        <w:rPr>
          <w:sz w:val="22"/>
          <w:szCs w:val="22"/>
        </w:rPr>
      </w:pPr>
      <w:r>
        <w:rPr>
          <w:b/>
          <w:sz w:val="22"/>
          <w:szCs w:val="22"/>
        </w:rPr>
        <w:t>CONTRATADA:</w:t>
      </w:r>
      <w:r w:rsidR="00D347C6">
        <w:rPr>
          <w:b/>
          <w:sz w:val="22"/>
          <w:szCs w:val="22"/>
        </w:rPr>
        <w:t xml:space="preserve"> </w:t>
      </w:r>
      <w:r w:rsidR="00D347C6" w:rsidRPr="00D347C6">
        <w:rPr>
          <w:sz w:val="22"/>
          <w:szCs w:val="22"/>
        </w:rPr>
        <w:t>VITA CLÍNICA DE ESPECIALIDADES MÉDICAS LTDA.,</w:t>
      </w:r>
      <w:r w:rsidR="00D347C6">
        <w:rPr>
          <w:sz w:val="22"/>
          <w:szCs w:val="22"/>
        </w:rPr>
        <w:t xml:space="preserve"> </w:t>
      </w:r>
      <w:r w:rsidR="00D347C6" w:rsidRPr="00D347C6">
        <w:rPr>
          <w:sz w:val="22"/>
          <w:szCs w:val="22"/>
        </w:rPr>
        <w:t>inscrita no CNPJ/MF sob o nº 51.754.748/0001-10, com</w:t>
      </w:r>
      <w:r w:rsidR="00D347C6">
        <w:rPr>
          <w:sz w:val="22"/>
          <w:szCs w:val="22"/>
        </w:rPr>
        <w:t xml:space="preserve"> </w:t>
      </w:r>
      <w:r w:rsidR="00D347C6" w:rsidRPr="00D347C6">
        <w:rPr>
          <w:sz w:val="22"/>
          <w:szCs w:val="22"/>
        </w:rPr>
        <w:t xml:space="preserve">sede em Rua </w:t>
      </w:r>
      <w:proofErr w:type="spellStart"/>
      <w:r w:rsidR="00D347C6" w:rsidRPr="00D347C6">
        <w:rPr>
          <w:sz w:val="22"/>
          <w:szCs w:val="22"/>
        </w:rPr>
        <w:t>Angelo</w:t>
      </w:r>
      <w:proofErr w:type="spellEnd"/>
      <w:r w:rsidR="00D347C6" w:rsidRPr="00D347C6">
        <w:rPr>
          <w:sz w:val="22"/>
          <w:szCs w:val="22"/>
        </w:rPr>
        <w:t xml:space="preserve"> </w:t>
      </w:r>
      <w:proofErr w:type="spellStart"/>
      <w:r w:rsidR="00D347C6" w:rsidRPr="00D347C6">
        <w:rPr>
          <w:sz w:val="22"/>
          <w:szCs w:val="22"/>
        </w:rPr>
        <w:t>Gajardoni</w:t>
      </w:r>
      <w:proofErr w:type="spellEnd"/>
      <w:r w:rsidR="00D347C6" w:rsidRPr="00D347C6">
        <w:rPr>
          <w:sz w:val="22"/>
          <w:szCs w:val="22"/>
        </w:rPr>
        <w:t xml:space="preserve">, 878, Centro, Pontes </w:t>
      </w:r>
      <w:proofErr w:type="spellStart"/>
      <w:r w:rsidR="00D347C6" w:rsidRPr="00D347C6">
        <w:rPr>
          <w:sz w:val="22"/>
          <w:szCs w:val="22"/>
        </w:rPr>
        <w:t>eLacerda</w:t>
      </w:r>
      <w:proofErr w:type="spellEnd"/>
      <w:r w:rsidR="00D347C6" w:rsidRPr="00D347C6">
        <w:rPr>
          <w:sz w:val="22"/>
          <w:szCs w:val="22"/>
        </w:rPr>
        <w:t>-MT, CEP: 78.250-000, doravante denominada</w:t>
      </w:r>
    </w:p>
    <w:p w14:paraId="490EAC7D" w14:textId="53C6AA9D" w:rsidR="00D347C6" w:rsidRDefault="00D347C6" w:rsidP="00D347C6">
      <w:pPr>
        <w:ind w:left="3402"/>
        <w:jc w:val="both"/>
        <w:rPr>
          <w:sz w:val="22"/>
          <w:szCs w:val="22"/>
        </w:rPr>
      </w:pPr>
      <w:r w:rsidRPr="00D347C6">
        <w:rPr>
          <w:sz w:val="22"/>
          <w:szCs w:val="22"/>
        </w:rPr>
        <w:t>"PARCEIRO";</w:t>
      </w:r>
    </w:p>
    <w:p w14:paraId="163A25B1" w14:textId="77777777" w:rsidR="00D347C6" w:rsidRDefault="00D347C6" w:rsidP="008B581E">
      <w:pPr>
        <w:ind w:left="3402"/>
        <w:jc w:val="both"/>
        <w:rPr>
          <w:sz w:val="22"/>
          <w:szCs w:val="22"/>
        </w:rPr>
      </w:pPr>
    </w:p>
    <w:p w14:paraId="73AFEDDA" w14:textId="77777777" w:rsidR="006A7A4C" w:rsidRDefault="006A7A4C" w:rsidP="008B581E">
      <w:pPr>
        <w:ind w:left="3402"/>
        <w:jc w:val="both"/>
        <w:rPr>
          <w:sz w:val="22"/>
          <w:szCs w:val="22"/>
        </w:rPr>
      </w:pPr>
    </w:p>
    <w:p w14:paraId="63205FCC" w14:textId="32E2D333" w:rsidR="005E4A4F" w:rsidRPr="00795DF1" w:rsidRDefault="006A7A4C" w:rsidP="008B581E">
      <w:pPr>
        <w:ind w:left="3402"/>
        <w:jc w:val="both"/>
        <w:rPr>
          <w:b/>
          <w:sz w:val="22"/>
          <w:szCs w:val="22"/>
        </w:rPr>
      </w:pPr>
      <w:r w:rsidRPr="006A7A4C">
        <w:rPr>
          <w:b/>
          <w:sz w:val="22"/>
          <w:szCs w:val="22"/>
        </w:rPr>
        <w:t>CONTRATANTE:</w:t>
      </w:r>
      <w:r>
        <w:rPr>
          <w:b/>
          <w:sz w:val="22"/>
          <w:szCs w:val="22"/>
        </w:rPr>
        <w:t xml:space="preserve"> </w:t>
      </w:r>
      <w:r w:rsidR="00646074" w:rsidRPr="00E96DFB">
        <w:rPr>
          <w:rFonts w:ascii="El Messiri Medium" w:hAnsi="El Messiri Medium" w:cs="El Messiri Medium"/>
          <w:b/>
          <w:sz w:val="21"/>
          <w:szCs w:val="21"/>
        </w:rPr>
        <w:t>{</w:t>
      </w:r>
      <w:proofErr w:type="spellStart"/>
      <w:r w:rsidR="00646074" w:rsidRPr="00E96DFB">
        <w:rPr>
          <w:rFonts w:ascii="El Messiri Medium" w:hAnsi="El Messiri Medium" w:cs="El Messiri Medium"/>
          <w:b/>
          <w:sz w:val="21"/>
          <w:szCs w:val="21"/>
        </w:rPr>
        <w:t>nomeseg</w:t>
      </w:r>
      <w:proofErr w:type="spellEnd"/>
      <w:r w:rsidR="00646074" w:rsidRPr="00E96DFB">
        <w:rPr>
          <w:rFonts w:ascii="El Messiri Medium" w:hAnsi="El Messiri Medium" w:cs="El Messiri Medium"/>
          <w:b/>
          <w:sz w:val="21"/>
          <w:szCs w:val="21"/>
        </w:rPr>
        <w:t>}</w:t>
      </w:r>
      <w:r w:rsidR="00646074" w:rsidRP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Cs/>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
          <w:sz w:val="21"/>
          <w:szCs w:val="21"/>
        </w:rPr>
        <w:t>{</w:t>
      </w:r>
      <w:proofErr w:type="spellStart"/>
      <w:r w:rsidR="00646074" w:rsidRPr="00646074">
        <w:rPr>
          <w:rFonts w:ascii="El Messiri Medium" w:hAnsi="El Messiri Medium" w:cs="El Messiri Medium"/>
          <w:b/>
          <w:sz w:val="21"/>
          <w:szCs w:val="21"/>
        </w:rPr>
        <w:t>cpf</w:t>
      </w:r>
      <w:proofErr w:type="spellEnd"/>
      <w:r w:rsidR="00646074" w:rsidRPr="00646074">
        <w:rPr>
          <w:rFonts w:ascii="El Messiri Medium" w:hAnsi="El Messiri Medium" w:cs="El Messiri Medium"/>
          <w:b/>
          <w:sz w:val="21"/>
          <w:szCs w:val="21"/>
        </w:rPr>
        <w:t>}</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Pr>
          <w:rFonts w:ascii="El Messiri Medium" w:hAnsi="El Messiri Medium" w:cs="El Messiri Medium"/>
          <w:bCs/>
          <w:sz w:val="21"/>
          <w:szCs w:val="21"/>
        </w:rPr>
        <w:t xml:space="preserve">data de nascimento: </w:t>
      </w:r>
      <w:r w:rsidR="00646074" w:rsidRPr="00E96DFB">
        <w:rPr>
          <w:rFonts w:ascii="El Messiri Medium" w:hAnsi="El Messiri Medium" w:cs="El Messiri Medium"/>
          <w:b/>
          <w:sz w:val="21"/>
          <w:szCs w:val="21"/>
        </w:rPr>
        <w:t>{</w:t>
      </w:r>
      <w:proofErr w:type="spellStart"/>
      <w:r w:rsidR="00646074" w:rsidRPr="00E96DFB">
        <w:rPr>
          <w:rFonts w:ascii="El Messiri Medium" w:hAnsi="El Messiri Medium" w:cs="El Messiri Medium"/>
          <w:b/>
          <w:sz w:val="21"/>
          <w:szCs w:val="21"/>
        </w:rPr>
        <w:t>datanascimento</w:t>
      </w:r>
      <w:proofErr w:type="spellEnd"/>
      <w:r w:rsidR="00646074" w:rsidRPr="00E96DFB">
        <w:rPr>
          <w:rFonts w:ascii="El Messiri Medium" w:hAnsi="El Messiri Medium" w:cs="El Messiri Medium"/>
          <w:b/>
          <w:sz w:val="21"/>
          <w:szCs w:val="21"/>
        </w:rPr>
        <w:t>}</w:t>
      </w:r>
      <w:r w:rsidR="00646074">
        <w:rPr>
          <w:rFonts w:ascii="El Messiri Medium" w:hAnsi="El Messiri Medium" w:cs="El Messiri Medium"/>
          <w:bCs/>
          <w:sz w:val="21"/>
          <w:szCs w:val="21"/>
        </w:rPr>
        <w:t xml:space="preserve">, endereço: </w:t>
      </w:r>
      <w:r w:rsidR="00795DF1">
        <w:rPr>
          <w:rFonts w:ascii="El Messiri Medium" w:hAnsi="El Messiri Medium" w:cs="El Messiri Medium"/>
          <w:b/>
          <w:sz w:val="21"/>
          <w:szCs w:val="21"/>
        </w:rPr>
        <w:t>{</w:t>
      </w:r>
      <w:proofErr w:type="spellStart"/>
      <w:r w:rsidR="00795DF1">
        <w:rPr>
          <w:rFonts w:ascii="El Messiri Medium" w:hAnsi="El Messiri Medium" w:cs="El Messiri Medium"/>
          <w:b/>
          <w:sz w:val="21"/>
          <w:szCs w:val="21"/>
        </w:rPr>
        <w:t>endere</w:t>
      </w:r>
      <w:r w:rsidR="009E2B4D">
        <w:rPr>
          <w:rFonts w:ascii="El Messiri Medium" w:hAnsi="El Messiri Medium" w:cs="El Messiri Medium"/>
          <w:b/>
          <w:sz w:val="21"/>
          <w:szCs w:val="21"/>
        </w:rPr>
        <w:t>c</w:t>
      </w:r>
      <w:r w:rsidR="00795DF1">
        <w:rPr>
          <w:rFonts w:ascii="El Messiri Medium" w:hAnsi="El Messiri Medium" w:cs="El Messiri Medium"/>
          <w:b/>
          <w:sz w:val="21"/>
          <w:szCs w:val="21"/>
        </w:rPr>
        <w:t>o</w:t>
      </w:r>
      <w:proofErr w:type="spellEnd"/>
      <w:r w:rsidR="00795DF1">
        <w:rPr>
          <w:rFonts w:ascii="El Messiri Medium" w:hAnsi="El Messiri Medium" w:cs="El Messiri Medium"/>
          <w:b/>
          <w:sz w:val="21"/>
          <w:szCs w:val="21"/>
        </w:rPr>
        <w:t>}</w:t>
      </w:r>
    </w:p>
    <w:p w14:paraId="40E53347" w14:textId="77777777" w:rsidR="006A7A4C" w:rsidRDefault="006A7A4C" w:rsidP="006A7A4C">
      <w:pPr>
        <w:jc w:val="both"/>
        <w:rPr>
          <w:sz w:val="22"/>
          <w:szCs w:val="22"/>
        </w:rPr>
      </w:pPr>
    </w:p>
    <w:p w14:paraId="33ED048F" w14:textId="28696D02" w:rsidR="006A7A4C" w:rsidRPr="006E5AD2" w:rsidRDefault="006A7A4C" w:rsidP="006A7A4C">
      <w:pPr>
        <w:jc w:val="both"/>
        <w:rPr>
          <w:sz w:val="22"/>
          <w:szCs w:val="22"/>
        </w:rPr>
      </w:pPr>
      <w:r w:rsidRPr="006A7A4C">
        <w:rPr>
          <w:sz w:val="22"/>
          <w:szCs w:val="22"/>
        </w:rPr>
        <w:t>Pelo presente instrumento particular e na melhor forma de direito, as partes anteriormente qualificadas, resolvem celebrar o presente CONTRATO DE PRESTAÇÃO DE SERVIÇOS, que será em tudo regido pelas disposições do Código Civil brasileiro, por normas aplicáveis à hipótese e, em especial, pelas condições constantes das cláusulas que, a seguir, mutuamente se outorgam e aceitam nos seguintes termos:</w:t>
      </w:r>
    </w:p>
    <w:p w14:paraId="6F59FD81" w14:textId="77777777" w:rsidR="006E5AD2" w:rsidRPr="006E5AD2" w:rsidRDefault="006E5AD2" w:rsidP="006A7A4C">
      <w:pPr>
        <w:jc w:val="both"/>
        <w:rPr>
          <w:b/>
          <w:sz w:val="22"/>
          <w:szCs w:val="22"/>
        </w:rPr>
      </w:pPr>
    </w:p>
    <w:p w14:paraId="70A5F3D0" w14:textId="64C73771" w:rsidR="005E4A4F" w:rsidRPr="006E5AD2" w:rsidRDefault="006E5AD2" w:rsidP="005E4A4F">
      <w:pPr>
        <w:jc w:val="both"/>
        <w:rPr>
          <w:b/>
          <w:sz w:val="22"/>
          <w:szCs w:val="22"/>
        </w:rPr>
      </w:pPr>
      <w:r w:rsidRPr="006E5AD2">
        <w:rPr>
          <w:b/>
          <w:sz w:val="22"/>
          <w:szCs w:val="22"/>
        </w:rPr>
        <w:t>CLÁUSULA PRIMEIRA -</w:t>
      </w:r>
      <w:r w:rsidR="005E4A4F" w:rsidRPr="006E5AD2">
        <w:rPr>
          <w:b/>
          <w:sz w:val="22"/>
          <w:szCs w:val="22"/>
        </w:rPr>
        <w:t xml:space="preserve"> DO OBJETO</w:t>
      </w:r>
      <w:r w:rsidR="002A0713" w:rsidRPr="006E5AD2">
        <w:rPr>
          <w:b/>
          <w:sz w:val="22"/>
          <w:szCs w:val="22"/>
        </w:rPr>
        <w:t>:</w:t>
      </w:r>
    </w:p>
    <w:p w14:paraId="66C3515F" w14:textId="77777777" w:rsidR="002A0713" w:rsidRPr="006E5AD2" w:rsidRDefault="002A0713" w:rsidP="005E4A4F">
      <w:pPr>
        <w:jc w:val="both"/>
        <w:rPr>
          <w:b/>
          <w:sz w:val="22"/>
          <w:szCs w:val="22"/>
        </w:rPr>
      </w:pPr>
    </w:p>
    <w:p w14:paraId="4DFA146B" w14:textId="661118BD" w:rsidR="005E4A4F" w:rsidRPr="003D1FB7" w:rsidRDefault="005E4A4F" w:rsidP="006E5AD2">
      <w:pPr>
        <w:pStyle w:val="PargrafodaLista"/>
        <w:numPr>
          <w:ilvl w:val="1"/>
          <w:numId w:val="6"/>
        </w:numPr>
        <w:suppressAutoHyphens w:val="0"/>
        <w:spacing w:after="200"/>
        <w:ind w:left="0" w:firstLine="0"/>
        <w:contextualSpacing/>
        <w:jc w:val="both"/>
        <w:rPr>
          <w:b/>
          <w:sz w:val="22"/>
          <w:szCs w:val="22"/>
        </w:rPr>
      </w:pPr>
      <w:r w:rsidRPr="006E5AD2">
        <w:rPr>
          <w:sz w:val="22"/>
          <w:szCs w:val="22"/>
        </w:rPr>
        <w:t xml:space="preserve">O objeto do presente contrato é o fornecimento de serviço </w:t>
      </w:r>
      <w:r w:rsidR="006E5AD2" w:rsidRPr="006E5AD2">
        <w:rPr>
          <w:sz w:val="22"/>
          <w:szCs w:val="22"/>
        </w:rPr>
        <w:t>de corretagem de benefícios de saúde, vida e bem-estar</w:t>
      </w:r>
      <w:r w:rsidRPr="006E5AD2">
        <w:rPr>
          <w:sz w:val="22"/>
          <w:szCs w:val="22"/>
        </w:rPr>
        <w:t xml:space="preserve">, através </w:t>
      </w:r>
      <w:r w:rsidR="006E5AD2" w:rsidRPr="006E5AD2">
        <w:rPr>
          <w:sz w:val="22"/>
          <w:szCs w:val="22"/>
        </w:rPr>
        <w:t xml:space="preserve">de contratação direta com estabelecimentos comerciais conveniados ao </w:t>
      </w:r>
      <w:r w:rsidR="00D347C6">
        <w:rPr>
          <w:sz w:val="22"/>
          <w:szCs w:val="22"/>
        </w:rPr>
        <w:t>CONTRATADA</w:t>
      </w:r>
      <w:r w:rsidR="006E5AD2" w:rsidRPr="006E5AD2">
        <w:rPr>
          <w:sz w:val="22"/>
          <w:szCs w:val="22"/>
        </w:rPr>
        <w:t xml:space="preserve">, de forma a fornecer à CONTRATANTE acesso aos descontos e produtos oferecidos pelos parceiros credenciados ao </w:t>
      </w:r>
      <w:r w:rsidR="00D347C6">
        <w:rPr>
          <w:sz w:val="22"/>
          <w:szCs w:val="22"/>
        </w:rPr>
        <w:t>CONTRATADA</w:t>
      </w:r>
      <w:r w:rsidR="006E5AD2" w:rsidRPr="006E5AD2">
        <w:rPr>
          <w:sz w:val="22"/>
          <w:szCs w:val="22"/>
        </w:rPr>
        <w:t>, nos termos da proposta comercial apresentada – Anexo I.</w:t>
      </w:r>
    </w:p>
    <w:p w14:paraId="71D928E6" w14:textId="77777777" w:rsidR="003D1FB7" w:rsidRPr="006E5AD2" w:rsidRDefault="003D1FB7" w:rsidP="003D1FB7">
      <w:pPr>
        <w:pStyle w:val="PargrafodaLista"/>
        <w:suppressAutoHyphens w:val="0"/>
        <w:spacing w:after="200"/>
        <w:ind w:left="0"/>
        <w:contextualSpacing/>
        <w:jc w:val="both"/>
        <w:rPr>
          <w:b/>
          <w:sz w:val="22"/>
          <w:szCs w:val="22"/>
        </w:rPr>
      </w:pPr>
    </w:p>
    <w:p w14:paraId="102F6B79" w14:textId="78AF6C3D" w:rsidR="003E6AA6" w:rsidRPr="006E5AD2" w:rsidRDefault="006E5AD2" w:rsidP="006E5AD2">
      <w:pPr>
        <w:pStyle w:val="PargrafodaLista"/>
        <w:numPr>
          <w:ilvl w:val="1"/>
          <w:numId w:val="6"/>
        </w:numPr>
        <w:suppressAutoHyphens w:val="0"/>
        <w:spacing w:after="200"/>
        <w:ind w:left="0" w:firstLine="0"/>
        <w:contextualSpacing/>
        <w:jc w:val="both"/>
        <w:rPr>
          <w:sz w:val="22"/>
          <w:szCs w:val="22"/>
        </w:rPr>
      </w:pPr>
      <w:r w:rsidRPr="006E5AD2">
        <w:rPr>
          <w:sz w:val="22"/>
          <w:szCs w:val="22"/>
        </w:rPr>
        <w:t>A</w:t>
      </w:r>
      <w:r w:rsidRPr="006E5AD2">
        <w:rPr>
          <w:b/>
          <w:sz w:val="22"/>
          <w:szCs w:val="22"/>
        </w:rPr>
        <w:t xml:space="preserve"> </w:t>
      </w:r>
      <w:r w:rsidRPr="006E5AD2">
        <w:rPr>
          <w:sz w:val="22"/>
          <w:szCs w:val="22"/>
        </w:rPr>
        <w:t xml:space="preserve">CONTRATANTE reconhece e concorda que a </w:t>
      </w:r>
      <w:r w:rsidR="00D347C6">
        <w:rPr>
          <w:sz w:val="22"/>
          <w:szCs w:val="22"/>
        </w:rPr>
        <w:t>CONTRATADA</w:t>
      </w:r>
      <w:r w:rsidRPr="006E5AD2">
        <w:rPr>
          <w:sz w:val="22"/>
          <w:szCs w:val="22"/>
        </w:rPr>
        <w:t xml:space="preserve"> é um clube de benefícios que tem como único objetivo outorgar acesso aos descontos e produtos oferecidos por seus parceiros credenciados, dessa forma, a empresa </w:t>
      </w:r>
      <w:r w:rsidR="00D347C6">
        <w:rPr>
          <w:sz w:val="22"/>
          <w:szCs w:val="22"/>
        </w:rPr>
        <w:t>CONTRATADA</w:t>
      </w:r>
      <w:r w:rsidRPr="006E5AD2">
        <w:rPr>
          <w:sz w:val="22"/>
          <w:szCs w:val="22"/>
        </w:rPr>
        <w:t xml:space="preserve"> não será responsabilizada pela qualidade dos serviços prestados pelos estabelecimentos credenciados, sendo que a relação de consumo se estabelece diretamente entre o(a) ADERENTE e o credenciado, sendo a </w:t>
      </w:r>
      <w:r w:rsidR="00D347C6">
        <w:rPr>
          <w:sz w:val="22"/>
          <w:szCs w:val="22"/>
        </w:rPr>
        <w:t>CONTRATADA</w:t>
      </w:r>
      <w:r w:rsidRPr="006E5AD2">
        <w:rPr>
          <w:sz w:val="22"/>
          <w:szCs w:val="22"/>
        </w:rPr>
        <w:t xml:space="preserve"> mera intermediária da operação.</w:t>
      </w:r>
    </w:p>
    <w:p w14:paraId="050F3D4E" w14:textId="10FABBBF" w:rsidR="005E4A4F" w:rsidRPr="006E5AD2" w:rsidRDefault="005E4A4F" w:rsidP="005E4A4F">
      <w:pPr>
        <w:jc w:val="both"/>
        <w:rPr>
          <w:b/>
          <w:sz w:val="22"/>
          <w:szCs w:val="22"/>
        </w:rPr>
      </w:pPr>
      <w:r w:rsidRPr="006E5AD2">
        <w:rPr>
          <w:b/>
          <w:sz w:val="22"/>
          <w:szCs w:val="22"/>
        </w:rPr>
        <w:t xml:space="preserve">CLÁUSULA </w:t>
      </w:r>
      <w:r w:rsidR="006E5AD2">
        <w:rPr>
          <w:b/>
          <w:sz w:val="22"/>
          <w:szCs w:val="22"/>
        </w:rPr>
        <w:t>SEGUNDA</w:t>
      </w:r>
      <w:r w:rsidRPr="006E5AD2">
        <w:rPr>
          <w:b/>
          <w:sz w:val="22"/>
          <w:szCs w:val="22"/>
        </w:rPr>
        <w:t xml:space="preserve"> –</w:t>
      </w:r>
      <w:r w:rsidR="006E5AD2">
        <w:rPr>
          <w:b/>
          <w:sz w:val="22"/>
          <w:szCs w:val="22"/>
        </w:rPr>
        <w:t xml:space="preserve"> </w:t>
      </w:r>
      <w:r w:rsidRPr="006E5AD2">
        <w:rPr>
          <w:b/>
          <w:sz w:val="22"/>
          <w:szCs w:val="22"/>
        </w:rPr>
        <w:t>DAS OBRIGAÇÕES DA CONTRATADA</w:t>
      </w:r>
      <w:r w:rsidR="002A0713" w:rsidRPr="006E5AD2">
        <w:rPr>
          <w:b/>
          <w:sz w:val="22"/>
          <w:szCs w:val="22"/>
        </w:rPr>
        <w:t>:</w:t>
      </w:r>
    </w:p>
    <w:p w14:paraId="34AF9BCC" w14:textId="77777777" w:rsidR="005E4A4F" w:rsidRPr="006E5AD2" w:rsidRDefault="005E4A4F" w:rsidP="005E4A4F">
      <w:pPr>
        <w:jc w:val="both"/>
        <w:rPr>
          <w:sz w:val="22"/>
          <w:szCs w:val="22"/>
        </w:rPr>
      </w:pPr>
    </w:p>
    <w:p w14:paraId="4FF8BF5E" w14:textId="77777777" w:rsidR="005E4A4F" w:rsidRPr="006E5AD2" w:rsidRDefault="005E4A4F" w:rsidP="0025033E">
      <w:pPr>
        <w:pStyle w:val="PargrafodaLista"/>
        <w:numPr>
          <w:ilvl w:val="0"/>
          <w:numId w:val="2"/>
        </w:numPr>
        <w:tabs>
          <w:tab w:val="left" w:pos="426"/>
        </w:tabs>
        <w:suppressAutoHyphens w:val="0"/>
        <w:spacing w:after="200"/>
        <w:contextualSpacing/>
        <w:jc w:val="both"/>
        <w:rPr>
          <w:vanish/>
          <w:sz w:val="22"/>
          <w:szCs w:val="22"/>
        </w:rPr>
      </w:pPr>
    </w:p>
    <w:p w14:paraId="28FEC54E" w14:textId="77777777" w:rsidR="006A7A4C" w:rsidRDefault="005E4A4F" w:rsidP="002231C4">
      <w:pPr>
        <w:pStyle w:val="PargrafodaLista"/>
        <w:numPr>
          <w:ilvl w:val="1"/>
          <w:numId w:val="7"/>
        </w:numPr>
        <w:tabs>
          <w:tab w:val="left" w:pos="426"/>
          <w:tab w:val="left" w:pos="567"/>
        </w:tabs>
        <w:suppressAutoHyphens w:val="0"/>
        <w:spacing w:after="200"/>
        <w:contextualSpacing/>
        <w:jc w:val="both"/>
        <w:rPr>
          <w:sz w:val="22"/>
          <w:szCs w:val="22"/>
        </w:rPr>
      </w:pPr>
      <w:r w:rsidRPr="006A7A4C">
        <w:rPr>
          <w:sz w:val="22"/>
          <w:szCs w:val="22"/>
        </w:rPr>
        <w:t xml:space="preserve">A </w:t>
      </w:r>
      <w:r w:rsidRPr="006A7A4C">
        <w:rPr>
          <w:b/>
          <w:sz w:val="22"/>
          <w:szCs w:val="22"/>
        </w:rPr>
        <w:t>CONTRATADA</w:t>
      </w:r>
      <w:r w:rsidRPr="006A7A4C">
        <w:rPr>
          <w:sz w:val="22"/>
          <w:szCs w:val="22"/>
        </w:rPr>
        <w:t>, por força deste contrato, obriga-se a:</w:t>
      </w:r>
    </w:p>
    <w:p w14:paraId="7BDD3F7A" w14:textId="77777777" w:rsidR="003D1FB7" w:rsidRDefault="003D1FB7" w:rsidP="003D1FB7">
      <w:pPr>
        <w:pStyle w:val="PargrafodaLista"/>
        <w:tabs>
          <w:tab w:val="left" w:pos="426"/>
          <w:tab w:val="left" w:pos="567"/>
        </w:tabs>
        <w:suppressAutoHyphens w:val="0"/>
        <w:spacing w:after="200"/>
        <w:ind w:left="360"/>
        <w:contextualSpacing/>
        <w:jc w:val="both"/>
        <w:rPr>
          <w:sz w:val="22"/>
          <w:szCs w:val="22"/>
        </w:rPr>
      </w:pPr>
    </w:p>
    <w:p w14:paraId="3D2C0E29" w14:textId="77777777" w:rsidR="006A7A4C" w:rsidRDefault="005E4A4F" w:rsidP="00A26078">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Guiar e orientar o acesso ao</w:t>
      </w:r>
      <w:r w:rsidR="006A7A4C" w:rsidRPr="006A7A4C">
        <w:rPr>
          <w:sz w:val="22"/>
          <w:szCs w:val="22"/>
        </w:rPr>
        <w:t>s</w:t>
      </w:r>
      <w:r w:rsidRPr="006A7A4C">
        <w:rPr>
          <w:sz w:val="22"/>
          <w:szCs w:val="22"/>
        </w:rPr>
        <w:t xml:space="preserve"> </w:t>
      </w:r>
      <w:r w:rsidR="006A7A4C" w:rsidRPr="006A7A4C">
        <w:rPr>
          <w:sz w:val="22"/>
          <w:szCs w:val="22"/>
        </w:rPr>
        <w:t>benefícios contratados</w:t>
      </w:r>
      <w:r w:rsidRPr="006A7A4C">
        <w:rPr>
          <w:sz w:val="22"/>
          <w:szCs w:val="22"/>
        </w:rPr>
        <w:t xml:space="preserve"> </w:t>
      </w:r>
      <w:r w:rsidR="006A7A4C" w:rsidRPr="006A7A4C">
        <w:rPr>
          <w:sz w:val="22"/>
          <w:szCs w:val="22"/>
        </w:rPr>
        <w:t xml:space="preserve">pela </w:t>
      </w:r>
      <w:r w:rsidRPr="006A7A4C">
        <w:rPr>
          <w:sz w:val="22"/>
          <w:szCs w:val="22"/>
        </w:rPr>
        <w:t xml:space="preserve">CONTRATANTE, através dos canais de atendimento via </w:t>
      </w:r>
      <w:r w:rsidRPr="006A7A4C">
        <w:rPr>
          <w:i/>
          <w:sz w:val="22"/>
          <w:szCs w:val="22"/>
        </w:rPr>
        <w:t>chat</w:t>
      </w:r>
      <w:r w:rsidRPr="006A7A4C">
        <w:rPr>
          <w:sz w:val="22"/>
          <w:szCs w:val="22"/>
        </w:rPr>
        <w:t xml:space="preserve"> e e-mail;</w:t>
      </w:r>
    </w:p>
    <w:p w14:paraId="7FD040DC" w14:textId="4AD17D91" w:rsidR="00150BE7" w:rsidRPr="0009192D" w:rsidRDefault="005E4A4F" w:rsidP="00846AF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 xml:space="preserve">Fornecer à CONTRATANTE </w:t>
      </w:r>
      <w:r w:rsidR="00150BE7">
        <w:rPr>
          <w:sz w:val="22"/>
          <w:szCs w:val="22"/>
        </w:rPr>
        <w:t xml:space="preserve">o serviço contratado para uso </w:t>
      </w:r>
      <w:r w:rsidR="00C0406F">
        <w:rPr>
          <w:sz w:val="22"/>
          <w:szCs w:val="22"/>
        </w:rPr>
        <w:t xml:space="preserve">pleno </w:t>
      </w:r>
      <w:r w:rsidR="0009192D" w:rsidRPr="0009192D">
        <w:rPr>
          <w:sz w:val="22"/>
          <w:szCs w:val="22"/>
        </w:rPr>
        <w:t>a partir da assinatura deste contrato.</w:t>
      </w:r>
    </w:p>
    <w:p w14:paraId="4251E66E" w14:textId="77777777" w:rsidR="006A7A4C" w:rsidRDefault="006A7A4C"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Pr>
          <w:sz w:val="22"/>
          <w:szCs w:val="22"/>
        </w:rPr>
        <w:t xml:space="preserve">Realizar a intermediação com as empresas conveniadas de forma a zelar pela continuidade dos benefícios contratados; </w:t>
      </w:r>
    </w:p>
    <w:p w14:paraId="280F78BC" w14:textId="77777777" w:rsidR="006A7A4C" w:rsidRDefault="005E4A4F" w:rsidP="005834FD">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Disponibilizar descontos e/ou vantagens através de seus CONVENIADOS que sejam PERMANENTES, podendo haver itens promocionais e sazonais;</w:t>
      </w:r>
    </w:p>
    <w:p w14:paraId="626C42BD" w14:textId="332089C2"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w:t>
      </w:r>
      <w:r w:rsidR="006A7A4C">
        <w:rPr>
          <w:sz w:val="22"/>
          <w:szCs w:val="22"/>
        </w:rPr>
        <w:t xml:space="preserve">ar empresas CONVENIADAS idôneas que ofereçam benefícios e vantagens à CONTRATANTE de acordo com o regulamento da CONTRATADA; </w:t>
      </w:r>
    </w:p>
    <w:p w14:paraId="6E493F39" w14:textId="77DAA1DC" w:rsidR="005E4A4F" w:rsidRPr="006E5AD2" w:rsidRDefault="005E4A4F" w:rsidP="005E4A4F">
      <w:pPr>
        <w:tabs>
          <w:tab w:val="left" w:pos="426"/>
        </w:tabs>
        <w:jc w:val="both"/>
        <w:rPr>
          <w:b/>
          <w:sz w:val="22"/>
          <w:szCs w:val="22"/>
        </w:rPr>
      </w:pPr>
      <w:r w:rsidRPr="006E5AD2">
        <w:rPr>
          <w:b/>
          <w:sz w:val="22"/>
          <w:szCs w:val="22"/>
        </w:rPr>
        <w:lastRenderedPageBreak/>
        <w:t xml:space="preserve">CLÁUSULA </w:t>
      </w:r>
      <w:r w:rsidR="006A7A4C">
        <w:rPr>
          <w:b/>
          <w:sz w:val="22"/>
          <w:szCs w:val="22"/>
        </w:rPr>
        <w:t>TERCEIRA</w:t>
      </w:r>
      <w:r w:rsidRPr="006E5AD2">
        <w:rPr>
          <w:b/>
          <w:sz w:val="22"/>
          <w:szCs w:val="22"/>
        </w:rPr>
        <w:t xml:space="preserve"> – DAS OBRIGAÇÕES E DAS RESPONSABILIDADES DA CONTRATANTE</w:t>
      </w:r>
      <w:r w:rsidR="002A0713" w:rsidRPr="006E5AD2">
        <w:rPr>
          <w:b/>
          <w:sz w:val="22"/>
          <w:szCs w:val="22"/>
        </w:rPr>
        <w:t>:</w:t>
      </w:r>
    </w:p>
    <w:p w14:paraId="0B0B637F" w14:textId="77777777" w:rsidR="005E4A4F" w:rsidRPr="006E5AD2" w:rsidRDefault="005E4A4F" w:rsidP="005E4A4F">
      <w:pPr>
        <w:tabs>
          <w:tab w:val="left" w:pos="426"/>
        </w:tabs>
        <w:jc w:val="both"/>
        <w:rPr>
          <w:sz w:val="22"/>
          <w:szCs w:val="22"/>
        </w:rPr>
      </w:pPr>
    </w:p>
    <w:p w14:paraId="4EF4C74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1F8E5F04" w14:textId="77777777"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w:t>
      </w:r>
      <w:r w:rsidRPr="006E5AD2">
        <w:rPr>
          <w:b/>
          <w:sz w:val="22"/>
          <w:szCs w:val="22"/>
        </w:rPr>
        <w:t>CONTRATANTE,</w:t>
      </w:r>
      <w:r w:rsidRPr="006E5AD2">
        <w:rPr>
          <w:sz w:val="22"/>
          <w:szCs w:val="22"/>
        </w:rPr>
        <w:t xml:space="preserve"> por força deste contrato, obriga-se a:</w:t>
      </w:r>
    </w:p>
    <w:p w14:paraId="3A737F09" w14:textId="77777777" w:rsidR="003D1FB7" w:rsidRPr="006E5AD2" w:rsidRDefault="003D1FB7" w:rsidP="003D1FB7">
      <w:pPr>
        <w:pStyle w:val="PargrafodaLista"/>
        <w:tabs>
          <w:tab w:val="left" w:pos="567"/>
        </w:tabs>
        <w:suppressAutoHyphens w:val="0"/>
        <w:spacing w:after="200"/>
        <w:ind w:left="0"/>
        <w:contextualSpacing/>
        <w:jc w:val="both"/>
        <w:rPr>
          <w:sz w:val="22"/>
          <w:szCs w:val="22"/>
        </w:rPr>
      </w:pPr>
    </w:p>
    <w:p w14:paraId="33DFDCF8" w14:textId="60653CEF"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a base de BENEFICIÁRIOS sempre atualizada, mormente quanto aos e-mails os quais serão utilizados para fins de divulgação dos benefícios e vantagens </w:t>
      </w:r>
      <w:r w:rsidR="006A7A4C">
        <w:rPr>
          <w:sz w:val="22"/>
          <w:szCs w:val="22"/>
        </w:rPr>
        <w:t>oferecidos pela CONTRATADA</w:t>
      </w:r>
      <w:r w:rsidRPr="006E5AD2">
        <w:rPr>
          <w:sz w:val="22"/>
          <w:szCs w:val="22"/>
        </w:rPr>
        <w:t xml:space="preserve">, bem como para envio </w:t>
      </w:r>
      <w:r w:rsidR="006A7A4C">
        <w:rPr>
          <w:sz w:val="22"/>
          <w:szCs w:val="22"/>
        </w:rPr>
        <w:t>dos documentos necessários à utilização dos benefícios e vantagens</w:t>
      </w:r>
      <w:r w:rsidRPr="006E5AD2">
        <w:rPr>
          <w:sz w:val="22"/>
          <w:szCs w:val="22"/>
        </w:rPr>
        <w:t>, sendo que a CONTRATANTE deverá tomar as providências necessárias para obter dados corretos, para que não haja falha na identificação do Beneficiário e consequentemente na boa prestação dos serviços;</w:t>
      </w:r>
    </w:p>
    <w:p w14:paraId="7B06BE87" w14:textId="248A6347" w:rsidR="005E4A4F" w:rsidRPr="006A7A4C" w:rsidRDefault="005E4A4F" w:rsidP="004F37CB">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 de responsabilidade da CONTRATANTE a notificação da CONTRATADA sobre inclusão/exclusão dos BENEFICIÁRIOS;</w:t>
      </w:r>
    </w:p>
    <w:p w14:paraId="4CC83435" w14:textId="10834E0B"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w:t>
      </w:r>
      <w:r w:rsidRPr="006E5AD2">
        <w:rPr>
          <w:sz w:val="22"/>
          <w:szCs w:val="22"/>
        </w:rPr>
        <w:t xml:space="preserve"> dever da CONTRATANTE</w:t>
      </w:r>
      <w:r w:rsidRPr="006A7A4C">
        <w:rPr>
          <w:sz w:val="22"/>
          <w:szCs w:val="22"/>
        </w:rPr>
        <w:t xml:space="preserve"> </w:t>
      </w:r>
      <w:r w:rsidRPr="006E5AD2">
        <w:rPr>
          <w:sz w:val="22"/>
          <w:szCs w:val="22"/>
        </w:rPr>
        <w:t xml:space="preserve">pagar em dia as mensalidades à CONTRATADA, conforme o disposto na Cláusula </w:t>
      </w:r>
      <w:r w:rsidR="006A7A4C">
        <w:rPr>
          <w:sz w:val="22"/>
          <w:szCs w:val="22"/>
        </w:rPr>
        <w:t>Oitava</w:t>
      </w:r>
      <w:r w:rsidRPr="006E5AD2">
        <w:rPr>
          <w:sz w:val="22"/>
          <w:szCs w:val="22"/>
        </w:rPr>
        <w:t xml:space="preserve">, sob pena de multa de 5% </w:t>
      </w:r>
      <w:r w:rsidR="006D426D" w:rsidRPr="006E5AD2">
        <w:rPr>
          <w:sz w:val="22"/>
          <w:szCs w:val="22"/>
        </w:rPr>
        <w:t>incidente uma única vez sobre o montante inadimplido</w:t>
      </w:r>
      <w:r w:rsidRPr="006E5AD2">
        <w:rPr>
          <w:sz w:val="22"/>
          <w:szCs w:val="22"/>
        </w:rPr>
        <w:t xml:space="preserve"> e juros moratórios de 1% ao mês.</w:t>
      </w:r>
    </w:p>
    <w:p w14:paraId="08B1A953" w14:textId="6E9FF1A5" w:rsidR="005E4A4F" w:rsidRPr="00150BE7" w:rsidRDefault="005E4A4F" w:rsidP="005E4A4F">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em sigilo todas as Cláusulas deste CONTRATO, metodologias e processos relacionados ao </w:t>
      </w:r>
      <w:r w:rsidR="006A7A4C">
        <w:rPr>
          <w:sz w:val="22"/>
          <w:szCs w:val="22"/>
        </w:rPr>
        <w:t>CLUBE DE BENEFÍCIOS</w:t>
      </w:r>
      <w:r w:rsidRPr="006E5AD2">
        <w:rPr>
          <w:sz w:val="22"/>
          <w:szCs w:val="22"/>
        </w:rPr>
        <w:t xml:space="preserve"> e que possam representar vantagens competitivas para a CONTRATADA;</w:t>
      </w:r>
    </w:p>
    <w:p w14:paraId="22B98050" w14:textId="4F2419AC"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QUARTA</w:t>
      </w:r>
      <w:r w:rsidRPr="006E5AD2">
        <w:rPr>
          <w:b/>
          <w:sz w:val="22"/>
          <w:szCs w:val="22"/>
        </w:rPr>
        <w:t xml:space="preserve"> – ELEGIBILIDADE</w:t>
      </w:r>
      <w:r w:rsidR="006A7A4C">
        <w:rPr>
          <w:b/>
          <w:sz w:val="22"/>
          <w:szCs w:val="22"/>
        </w:rPr>
        <w:t>:</w:t>
      </w:r>
    </w:p>
    <w:p w14:paraId="417C4884" w14:textId="77777777" w:rsidR="005E4A4F" w:rsidRPr="006E5AD2" w:rsidRDefault="005E4A4F" w:rsidP="005E4A4F">
      <w:pPr>
        <w:tabs>
          <w:tab w:val="left" w:pos="426"/>
        </w:tabs>
        <w:jc w:val="both"/>
        <w:rPr>
          <w:b/>
          <w:sz w:val="22"/>
          <w:szCs w:val="22"/>
        </w:rPr>
      </w:pPr>
    </w:p>
    <w:p w14:paraId="57F6C66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3126E83D" w14:textId="7777777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Está apto ao cadastramento como BENEFICIÁRIO, todos que tenham sido devidamente identificados pela CONTRATANTE, através de documento eletrônico encaminhado ao CONTRATADO.</w:t>
      </w:r>
    </w:p>
    <w:p w14:paraId="3CA83F2E" w14:textId="36F9B20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QUINTA</w:t>
      </w:r>
      <w:r w:rsidRPr="006E5AD2">
        <w:rPr>
          <w:b/>
          <w:sz w:val="22"/>
          <w:szCs w:val="22"/>
        </w:rPr>
        <w:t xml:space="preserve"> – DA RELAÇÃO ENTRE AS PARTES</w:t>
      </w:r>
      <w:r w:rsidR="006A7A4C">
        <w:rPr>
          <w:b/>
          <w:sz w:val="22"/>
          <w:szCs w:val="22"/>
        </w:rPr>
        <w:t>:</w:t>
      </w:r>
    </w:p>
    <w:p w14:paraId="1D8CAB71" w14:textId="77777777" w:rsidR="005E4A4F" w:rsidRPr="006E5AD2" w:rsidRDefault="005E4A4F" w:rsidP="005E4A4F">
      <w:pPr>
        <w:tabs>
          <w:tab w:val="left" w:pos="426"/>
        </w:tabs>
        <w:jc w:val="both"/>
        <w:rPr>
          <w:b/>
          <w:sz w:val="22"/>
          <w:szCs w:val="22"/>
        </w:rPr>
      </w:pPr>
    </w:p>
    <w:p w14:paraId="3899DED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02061727" w14:textId="4E13272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CONTRATADA oferece ACESSO direto entre </w:t>
      </w:r>
      <w:r w:rsidR="006A7A4C">
        <w:rPr>
          <w:sz w:val="22"/>
          <w:szCs w:val="22"/>
        </w:rPr>
        <w:t>os</w:t>
      </w:r>
      <w:r w:rsidRPr="006E5AD2">
        <w:rPr>
          <w:sz w:val="22"/>
          <w:szCs w:val="22"/>
        </w:rPr>
        <w:t xml:space="preserve"> BENEFICIÁRIOS </w:t>
      </w:r>
      <w:r w:rsidR="006A7A4C">
        <w:rPr>
          <w:sz w:val="22"/>
          <w:szCs w:val="22"/>
        </w:rPr>
        <w:t xml:space="preserve">indicados pela CONTRATANTE </w:t>
      </w:r>
      <w:r w:rsidRPr="006E5AD2">
        <w:rPr>
          <w:sz w:val="22"/>
          <w:szCs w:val="22"/>
        </w:rPr>
        <w:t>e os CONVENIADOS.</w:t>
      </w:r>
    </w:p>
    <w:p w14:paraId="0934C911"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5FE5C98D" w14:textId="0AE394ED"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CONTRATADA oferecerá um canal virtual específico de atendimento sobre eventuais problemas com as CONVENIADAS, no qual a CONTRATANTE e seus BENEFICIÁRIOS poderão registrar as suas opiniões, a fim de que a rede de convênios seja periodicamente revista e atualizada.</w:t>
      </w:r>
    </w:p>
    <w:p w14:paraId="57D4F49B"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6B7B4541" w14:textId="34662F66"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Cada Parte será exclusivamente responsável por suas respectivas obrigações, bem como por todas e quaisquer perdas, danos, custos ou despesas que tal parte causar a terceiros.</w:t>
      </w:r>
    </w:p>
    <w:p w14:paraId="4578B9D9" w14:textId="77777777" w:rsidR="00E57B73" w:rsidRPr="006E5AD2" w:rsidRDefault="00E57B73" w:rsidP="00E57B73">
      <w:pPr>
        <w:pStyle w:val="PargrafodaLista"/>
        <w:rPr>
          <w:sz w:val="22"/>
          <w:szCs w:val="22"/>
        </w:rPr>
      </w:pPr>
    </w:p>
    <w:p w14:paraId="4F352928" w14:textId="0C5539C3"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 contrato não representa qualquer união societária ou joint venture entre as partes, sendo tão e somente contrato de prestação de serviço, nos termos do seu objeto descrito no item 2.1.</w:t>
      </w:r>
    </w:p>
    <w:p w14:paraId="19274064" w14:textId="682571B4" w:rsidR="00E57B73" w:rsidRPr="006E5AD2" w:rsidRDefault="00E57B73" w:rsidP="00F65E05">
      <w:pPr>
        <w:pStyle w:val="PargrafodaLista"/>
        <w:tabs>
          <w:tab w:val="left" w:pos="567"/>
        </w:tabs>
        <w:suppressAutoHyphens w:val="0"/>
        <w:spacing w:after="200"/>
        <w:ind w:left="0"/>
        <w:contextualSpacing/>
        <w:jc w:val="both"/>
        <w:rPr>
          <w:sz w:val="22"/>
          <w:szCs w:val="22"/>
        </w:rPr>
      </w:pPr>
    </w:p>
    <w:p w14:paraId="1637EBC7" w14:textId="3248355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SEXTA</w:t>
      </w:r>
      <w:r w:rsidRPr="006E5AD2">
        <w:rPr>
          <w:b/>
          <w:sz w:val="22"/>
          <w:szCs w:val="22"/>
        </w:rPr>
        <w:t xml:space="preserve"> – DA VIGÊNCIA E SUSPENSÃO</w:t>
      </w:r>
    </w:p>
    <w:p w14:paraId="7A5CF733" w14:textId="77777777" w:rsidR="005E4A4F" w:rsidRPr="006E5AD2" w:rsidRDefault="005E4A4F" w:rsidP="005E4A4F">
      <w:pPr>
        <w:tabs>
          <w:tab w:val="left" w:pos="426"/>
        </w:tabs>
        <w:jc w:val="both"/>
        <w:rPr>
          <w:b/>
          <w:sz w:val="22"/>
          <w:szCs w:val="22"/>
        </w:rPr>
      </w:pPr>
    </w:p>
    <w:p w14:paraId="5B844B6C"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7D4E5DA6" w14:textId="21C8D67E"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vigência do CONTRATO é de </w:t>
      </w:r>
      <w:r w:rsidR="0009192D">
        <w:rPr>
          <w:sz w:val="22"/>
          <w:szCs w:val="22"/>
        </w:rPr>
        <w:t>12</w:t>
      </w:r>
      <w:r w:rsidRPr="006E5AD2">
        <w:rPr>
          <w:sz w:val="22"/>
          <w:szCs w:val="22"/>
        </w:rPr>
        <w:t xml:space="preserve"> (</w:t>
      </w:r>
      <w:r w:rsidR="0009192D">
        <w:rPr>
          <w:sz w:val="22"/>
          <w:szCs w:val="22"/>
        </w:rPr>
        <w:t>doze</w:t>
      </w:r>
      <w:r w:rsidRPr="006E5AD2">
        <w:rPr>
          <w:sz w:val="22"/>
          <w:szCs w:val="22"/>
        </w:rPr>
        <w:t>) meses, contados a partir da data de assinatura do presente instrumento.</w:t>
      </w:r>
    </w:p>
    <w:p w14:paraId="43FCA2EC" w14:textId="77777777" w:rsidR="006A7A4C" w:rsidRDefault="006A7A4C" w:rsidP="006A7A4C">
      <w:pPr>
        <w:pStyle w:val="PargrafodaLista"/>
        <w:tabs>
          <w:tab w:val="left" w:pos="567"/>
        </w:tabs>
        <w:suppressAutoHyphens w:val="0"/>
        <w:spacing w:after="200"/>
        <w:ind w:left="0"/>
        <w:contextualSpacing/>
        <w:jc w:val="both"/>
        <w:rPr>
          <w:sz w:val="22"/>
          <w:szCs w:val="22"/>
        </w:rPr>
      </w:pPr>
    </w:p>
    <w:p w14:paraId="1670114E" w14:textId="3468C521" w:rsidR="006A7A4C" w:rsidRDefault="006A7A4C"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lastRenderedPageBreak/>
        <w:t>O CONTRATO poderá ser renovado automaticamente por igual período, caso nenhuma das PARTES se manifeste de forma contrária em até 30 dias antes de seu vencimento.</w:t>
      </w:r>
    </w:p>
    <w:p w14:paraId="72A214F3" w14:textId="77777777" w:rsidR="00D347C6" w:rsidRPr="00D347C6" w:rsidRDefault="00D347C6" w:rsidP="00D347C6">
      <w:pPr>
        <w:pStyle w:val="PargrafodaLista"/>
        <w:rPr>
          <w:sz w:val="22"/>
          <w:szCs w:val="22"/>
        </w:rPr>
      </w:pPr>
    </w:p>
    <w:p w14:paraId="777C3249" w14:textId="4F0F0F55" w:rsidR="00D347C6" w:rsidRPr="0009192D" w:rsidRDefault="00D347C6" w:rsidP="006A7A4C">
      <w:pPr>
        <w:pStyle w:val="PargrafodaLista"/>
        <w:numPr>
          <w:ilvl w:val="1"/>
          <w:numId w:val="7"/>
        </w:numPr>
        <w:tabs>
          <w:tab w:val="left" w:pos="567"/>
        </w:tabs>
        <w:suppressAutoHyphens w:val="0"/>
        <w:spacing w:after="200"/>
        <w:ind w:left="0" w:firstLine="0"/>
        <w:contextualSpacing/>
        <w:jc w:val="both"/>
        <w:rPr>
          <w:b/>
          <w:bCs/>
          <w:sz w:val="22"/>
          <w:szCs w:val="22"/>
        </w:rPr>
      </w:pPr>
      <w:r w:rsidRPr="0009192D">
        <w:rPr>
          <w:b/>
          <w:bCs/>
          <w:sz w:val="22"/>
          <w:szCs w:val="22"/>
        </w:rPr>
        <w:t xml:space="preserve">Haverá multa correspondente a </w:t>
      </w:r>
      <w:r w:rsidR="0009192D" w:rsidRPr="0009192D">
        <w:rPr>
          <w:b/>
          <w:bCs/>
          <w:sz w:val="22"/>
          <w:szCs w:val="22"/>
        </w:rPr>
        <w:t xml:space="preserve">R$ 478,80 (quatrocentos e setenta e oito reais e oitenta centavos) </w:t>
      </w:r>
      <w:r w:rsidRPr="0009192D">
        <w:rPr>
          <w:b/>
          <w:bCs/>
          <w:sz w:val="22"/>
          <w:szCs w:val="22"/>
        </w:rPr>
        <w:t>caso o contrato seja rescindindo antes de 4 meses da contratação.</w:t>
      </w:r>
    </w:p>
    <w:p w14:paraId="426BAD54" w14:textId="77777777" w:rsidR="005E4A4F" w:rsidRPr="006E5AD2" w:rsidRDefault="005E4A4F" w:rsidP="005E4A4F">
      <w:pPr>
        <w:pStyle w:val="PargrafodaLista"/>
        <w:tabs>
          <w:tab w:val="left" w:pos="567"/>
        </w:tabs>
        <w:ind w:left="0"/>
        <w:jc w:val="both"/>
        <w:rPr>
          <w:sz w:val="22"/>
          <w:szCs w:val="22"/>
        </w:rPr>
      </w:pPr>
    </w:p>
    <w:p w14:paraId="37E54B74" w14:textId="0DDA2C34"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CONTRATO poderá ser suspenso em caso de inadimplemento da CONTRATANTE junto à CONTRATADA</w:t>
      </w:r>
      <w:r w:rsidR="00576DC8" w:rsidRPr="006E5AD2">
        <w:rPr>
          <w:sz w:val="22"/>
          <w:szCs w:val="22"/>
        </w:rPr>
        <w:t>,</w:t>
      </w:r>
      <w:r w:rsidRPr="006E5AD2">
        <w:rPr>
          <w:sz w:val="22"/>
          <w:szCs w:val="22"/>
        </w:rPr>
        <w:t xml:space="preserve"> após 15 (quinze) dias do vencimento da fatura.</w:t>
      </w:r>
    </w:p>
    <w:p w14:paraId="483C849C" w14:textId="77777777" w:rsidR="002A0713" w:rsidRPr="006E5AD2" w:rsidRDefault="002A0713" w:rsidP="0025033E">
      <w:pPr>
        <w:pStyle w:val="PargrafodaLista"/>
        <w:rPr>
          <w:sz w:val="22"/>
          <w:szCs w:val="22"/>
        </w:rPr>
      </w:pPr>
    </w:p>
    <w:p w14:paraId="0E14D102" w14:textId="129BF743" w:rsidR="002A0713"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Caso o período de inadimplência supere 30 (trinta) dias</w:t>
      </w:r>
      <w:r w:rsidR="00576DC8" w:rsidRPr="006E5AD2">
        <w:rPr>
          <w:sz w:val="22"/>
          <w:szCs w:val="22"/>
        </w:rPr>
        <w:t xml:space="preserve"> corridos</w:t>
      </w:r>
      <w:r w:rsidRPr="006E5AD2">
        <w:rPr>
          <w:sz w:val="22"/>
          <w:szCs w:val="22"/>
        </w:rPr>
        <w:t xml:space="preserve">, o presente CONTRATO poderá ser rescindido, </w:t>
      </w:r>
      <w:r w:rsidR="00576DC8" w:rsidRPr="006E5AD2">
        <w:rPr>
          <w:sz w:val="22"/>
          <w:szCs w:val="22"/>
        </w:rPr>
        <w:t>havendo a incidência da</w:t>
      </w:r>
      <w:r w:rsidRPr="006E5AD2">
        <w:rPr>
          <w:sz w:val="22"/>
          <w:szCs w:val="22"/>
        </w:rPr>
        <w:t xml:space="preserve"> multa prevista </w:t>
      </w:r>
      <w:r w:rsidR="006A7A4C">
        <w:rPr>
          <w:sz w:val="22"/>
          <w:szCs w:val="22"/>
        </w:rPr>
        <w:t xml:space="preserve">neste instrumento. </w:t>
      </w:r>
    </w:p>
    <w:p w14:paraId="25508822" w14:textId="0858D553" w:rsidR="005E4A4F" w:rsidRPr="006E5AD2" w:rsidRDefault="005E4A4F" w:rsidP="005E4A4F">
      <w:pPr>
        <w:pStyle w:val="PargrafodaLista"/>
        <w:tabs>
          <w:tab w:val="left" w:pos="567"/>
        </w:tabs>
        <w:ind w:left="0"/>
        <w:jc w:val="both"/>
        <w:rPr>
          <w:b/>
          <w:sz w:val="22"/>
          <w:szCs w:val="22"/>
        </w:rPr>
      </w:pPr>
    </w:p>
    <w:p w14:paraId="1D833D32" w14:textId="64365B1D"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SÉTIMA</w:t>
      </w:r>
      <w:r w:rsidRPr="006E5AD2">
        <w:rPr>
          <w:b/>
          <w:sz w:val="22"/>
          <w:szCs w:val="22"/>
        </w:rPr>
        <w:t xml:space="preserve"> – DA VIGÊNCIA E RESCISÃO</w:t>
      </w:r>
    </w:p>
    <w:p w14:paraId="4ECF6D85" w14:textId="77777777" w:rsidR="005E4A4F" w:rsidRPr="006E5AD2" w:rsidRDefault="005E4A4F" w:rsidP="005E4A4F">
      <w:pPr>
        <w:tabs>
          <w:tab w:val="left" w:pos="426"/>
        </w:tabs>
        <w:jc w:val="both"/>
        <w:rPr>
          <w:b/>
          <w:sz w:val="22"/>
          <w:szCs w:val="22"/>
        </w:rPr>
      </w:pPr>
    </w:p>
    <w:p w14:paraId="06A976AA"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588C1FE2" w14:textId="77777777" w:rsidR="0009192D"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w:t>
      </w:r>
      <w:r w:rsidR="0009192D">
        <w:rPr>
          <w:sz w:val="22"/>
          <w:szCs w:val="22"/>
        </w:rPr>
        <w:t xml:space="preserve">pós os 4 (quatro) meses, o contrato poderá ser rescindido. </w:t>
      </w:r>
    </w:p>
    <w:p w14:paraId="61F096E6" w14:textId="77777777" w:rsidR="0017001A" w:rsidRPr="006E5AD2" w:rsidRDefault="0017001A" w:rsidP="0025033E">
      <w:pPr>
        <w:pStyle w:val="PargrafodaLista"/>
        <w:tabs>
          <w:tab w:val="left" w:pos="567"/>
        </w:tabs>
        <w:suppressAutoHyphens w:val="0"/>
        <w:spacing w:after="200"/>
        <w:ind w:left="0"/>
        <w:contextualSpacing/>
        <w:jc w:val="both"/>
        <w:rPr>
          <w:sz w:val="22"/>
          <w:szCs w:val="22"/>
        </w:rPr>
      </w:pPr>
    </w:p>
    <w:p w14:paraId="438F6E2C" w14:textId="77777777" w:rsidR="00D347C6" w:rsidRPr="00D347C6" w:rsidRDefault="00D347C6" w:rsidP="00D347C6">
      <w:pPr>
        <w:pStyle w:val="PargrafodaLista"/>
        <w:rPr>
          <w:sz w:val="22"/>
          <w:szCs w:val="22"/>
        </w:rPr>
      </w:pPr>
    </w:p>
    <w:p w14:paraId="2543B156" w14:textId="341B3407" w:rsidR="00962F3C"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w:t>
      </w:r>
      <w:r w:rsidR="00962F3C" w:rsidRPr="006E5AD2">
        <w:rPr>
          <w:sz w:val="22"/>
          <w:szCs w:val="22"/>
        </w:rPr>
        <w:t xml:space="preserve"> contrato será extinto independentemente da vontade das partes, resguardados os direitos residuais de cada parte, nas seguintes hipóteses:</w:t>
      </w:r>
    </w:p>
    <w:p w14:paraId="58A3BBDE" w14:textId="511848E6"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 -</w:t>
      </w:r>
      <w:r w:rsidRPr="006E5AD2">
        <w:rPr>
          <w:sz w:val="22"/>
          <w:szCs w:val="22"/>
        </w:rPr>
        <w:t xml:space="preserve"> Em caso de decretação de Falência ou deferimento de Recuperação Judicial</w:t>
      </w:r>
      <w:r w:rsidR="0025033E" w:rsidRPr="006E5AD2">
        <w:rPr>
          <w:sz w:val="22"/>
          <w:szCs w:val="22"/>
        </w:rPr>
        <w:t xml:space="preserve"> de uma das partes, </w:t>
      </w:r>
      <w:r w:rsidRPr="006E5AD2">
        <w:rPr>
          <w:sz w:val="22"/>
          <w:szCs w:val="22"/>
        </w:rPr>
        <w:t>pode</w:t>
      </w:r>
      <w:r w:rsidR="0017001A" w:rsidRPr="006E5AD2">
        <w:rPr>
          <w:sz w:val="22"/>
          <w:szCs w:val="22"/>
        </w:rPr>
        <w:t>ndo</w:t>
      </w:r>
      <w:r w:rsidRPr="006E5AD2">
        <w:rPr>
          <w:sz w:val="22"/>
          <w:szCs w:val="22"/>
        </w:rPr>
        <w:t xml:space="preserve"> </w:t>
      </w:r>
      <w:r w:rsidR="0025033E" w:rsidRPr="006E5AD2">
        <w:rPr>
          <w:sz w:val="22"/>
          <w:szCs w:val="22"/>
        </w:rPr>
        <w:t xml:space="preserve">a outra parte decidir pela permanência do contrato, </w:t>
      </w:r>
      <w:r w:rsidRPr="006E5AD2">
        <w:rPr>
          <w:sz w:val="22"/>
          <w:szCs w:val="22"/>
        </w:rPr>
        <w:t>em caso de R</w:t>
      </w:r>
      <w:r w:rsidR="0025033E" w:rsidRPr="006E5AD2">
        <w:rPr>
          <w:sz w:val="22"/>
          <w:szCs w:val="22"/>
        </w:rPr>
        <w:t xml:space="preserve">ecuperação </w:t>
      </w:r>
      <w:r w:rsidRPr="006E5AD2">
        <w:rPr>
          <w:sz w:val="22"/>
          <w:szCs w:val="22"/>
        </w:rPr>
        <w:t>J</w:t>
      </w:r>
      <w:r w:rsidR="0025033E" w:rsidRPr="006E5AD2">
        <w:rPr>
          <w:sz w:val="22"/>
          <w:szCs w:val="22"/>
        </w:rPr>
        <w:t>udicial.</w:t>
      </w:r>
    </w:p>
    <w:p w14:paraId="239766E1" w14:textId="2414156F"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II -</w:t>
      </w:r>
      <w:r w:rsidRPr="006E5AD2">
        <w:rPr>
          <w:sz w:val="22"/>
          <w:szCs w:val="22"/>
        </w:rPr>
        <w:t xml:space="preserve"> Quando houver violação culposa ou dolosa a qualquer uma das cláusulas do presente contrato, hipótese em que haverá </w:t>
      </w:r>
      <w:r w:rsidR="0017001A" w:rsidRPr="006E5AD2">
        <w:rPr>
          <w:sz w:val="22"/>
          <w:szCs w:val="22"/>
        </w:rPr>
        <w:t xml:space="preserve">incidência da multa arbitrada </w:t>
      </w:r>
      <w:r w:rsidR="006A7A4C">
        <w:rPr>
          <w:sz w:val="22"/>
          <w:szCs w:val="22"/>
        </w:rPr>
        <w:t>neste instrumento</w:t>
      </w:r>
      <w:r w:rsidR="0017001A" w:rsidRPr="006E5AD2">
        <w:rPr>
          <w:sz w:val="22"/>
          <w:szCs w:val="22"/>
        </w:rPr>
        <w:t xml:space="preserve"> e, sendo o caso, </w:t>
      </w:r>
      <w:r w:rsidRPr="006E5AD2">
        <w:rPr>
          <w:sz w:val="22"/>
          <w:szCs w:val="22"/>
        </w:rPr>
        <w:t>direito a indenização por perdas e danos devidamente comprovados.</w:t>
      </w:r>
    </w:p>
    <w:p w14:paraId="221DE2D8" w14:textId="77777777" w:rsidR="00962F3C" w:rsidRPr="006E5AD2" w:rsidRDefault="00962F3C" w:rsidP="0017001A">
      <w:pPr>
        <w:tabs>
          <w:tab w:val="left" w:pos="567"/>
        </w:tabs>
        <w:suppressAutoHyphens w:val="0"/>
        <w:spacing w:after="200"/>
        <w:contextualSpacing/>
        <w:jc w:val="both"/>
        <w:rPr>
          <w:sz w:val="22"/>
          <w:szCs w:val="22"/>
        </w:rPr>
      </w:pPr>
    </w:p>
    <w:p w14:paraId="035513E8" w14:textId="6E614AF9"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 xml:space="preserve">OITAVA </w:t>
      </w:r>
      <w:r w:rsidRPr="006E5AD2">
        <w:rPr>
          <w:b/>
          <w:sz w:val="22"/>
          <w:szCs w:val="22"/>
        </w:rPr>
        <w:t>– DA MENSALIDADE</w:t>
      </w:r>
      <w:r w:rsidR="002A0713" w:rsidRPr="006E5AD2">
        <w:rPr>
          <w:b/>
          <w:sz w:val="22"/>
          <w:szCs w:val="22"/>
        </w:rPr>
        <w:t>, PAGAMENTO</w:t>
      </w:r>
      <w:r w:rsidRPr="006E5AD2">
        <w:rPr>
          <w:b/>
          <w:sz w:val="22"/>
          <w:szCs w:val="22"/>
        </w:rPr>
        <w:t xml:space="preserve"> E REAJUSTE</w:t>
      </w:r>
      <w:r w:rsidR="002A0713" w:rsidRPr="006E5AD2">
        <w:rPr>
          <w:b/>
          <w:sz w:val="22"/>
          <w:szCs w:val="22"/>
        </w:rPr>
        <w:t>:</w:t>
      </w:r>
    </w:p>
    <w:p w14:paraId="71E94B93" w14:textId="77777777" w:rsidR="00FB1CA9" w:rsidRPr="006E5AD2" w:rsidRDefault="00FB1CA9" w:rsidP="005E4A4F">
      <w:pPr>
        <w:tabs>
          <w:tab w:val="left" w:pos="426"/>
        </w:tabs>
        <w:jc w:val="both"/>
        <w:rPr>
          <w:b/>
          <w:sz w:val="22"/>
          <w:szCs w:val="22"/>
        </w:rPr>
      </w:pPr>
    </w:p>
    <w:p w14:paraId="1E052B4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47596043" w14:textId="470C0ADF"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valor do presente CONTRATO</w:t>
      </w:r>
      <w:r w:rsidR="006A7A4C">
        <w:rPr>
          <w:sz w:val="22"/>
          <w:szCs w:val="22"/>
        </w:rPr>
        <w:t xml:space="preserve"> observará o</w:t>
      </w:r>
      <w:r w:rsidR="00D347C6">
        <w:rPr>
          <w:sz w:val="22"/>
          <w:szCs w:val="22"/>
        </w:rPr>
        <w:t xml:space="preserve"> valor de doze prestações mensais de R$ 39,</w:t>
      </w:r>
      <w:proofErr w:type="gramStart"/>
      <w:r w:rsidR="00D347C6">
        <w:rPr>
          <w:sz w:val="22"/>
          <w:szCs w:val="22"/>
        </w:rPr>
        <w:t>90  (</w:t>
      </w:r>
      <w:proofErr w:type="gramEnd"/>
      <w:r w:rsidR="00D347C6">
        <w:rPr>
          <w:sz w:val="22"/>
          <w:szCs w:val="22"/>
        </w:rPr>
        <w:t>trinta e nove reais e noventa centavos) por mês totalizando R$ 478,80 (quatrocentos e setenta e oito reais e oitenta centavos)</w:t>
      </w:r>
      <w:r w:rsidR="003F1E17" w:rsidRPr="006E5AD2">
        <w:rPr>
          <w:sz w:val="22"/>
          <w:szCs w:val="22"/>
        </w:rPr>
        <w:t>.</w:t>
      </w:r>
    </w:p>
    <w:p w14:paraId="4ACEC9A6" w14:textId="77777777" w:rsidR="005E4A4F" w:rsidRPr="006E5AD2" w:rsidRDefault="005E4A4F" w:rsidP="005E4A4F">
      <w:pPr>
        <w:pStyle w:val="PargrafodaLista"/>
        <w:tabs>
          <w:tab w:val="left" w:pos="567"/>
        </w:tabs>
        <w:ind w:left="0"/>
        <w:jc w:val="both"/>
        <w:rPr>
          <w:sz w:val="22"/>
          <w:szCs w:val="22"/>
        </w:rPr>
      </w:pPr>
    </w:p>
    <w:p w14:paraId="4D33F236" w14:textId="72AA1031" w:rsidR="00D347C6" w:rsidRPr="00D347C6" w:rsidRDefault="005E4A4F" w:rsidP="00D347C6">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Os pagamentos deverão ser feitos no dia</w:t>
      </w:r>
      <w:r w:rsidR="001245B6" w:rsidRPr="006A7A4C">
        <w:rPr>
          <w:sz w:val="22"/>
          <w:szCs w:val="22"/>
        </w:rPr>
        <w:t xml:space="preserve"> </w:t>
      </w:r>
      <w:r w:rsidR="006A7A4C" w:rsidRPr="006A7A4C">
        <w:rPr>
          <w:sz w:val="22"/>
          <w:szCs w:val="22"/>
        </w:rPr>
        <w:t>10</w:t>
      </w:r>
      <w:r w:rsidR="007664CE" w:rsidRPr="006A7A4C">
        <w:rPr>
          <w:sz w:val="22"/>
          <w:szCs w:val="22"/>
        </w:rPr>
        <w:t xml:space="preserve"> </w:t>
      </w:r>
      <w:r w:rsidR="001245B6" w:rsidRPr="006A7A4C">
        <w:rPr>
          <w:sz w:val="22"/>
          <w:szCs w:val="22"/>
        </w:rPr>
        <w:t>(</w:t>
      </w:r>
      <w:r w:rsidR="006A7A4C" w:rsidRPr="006A7A4C">
        <w:rPr>
          <w:sz w:val="22"/>
          <w:szCs w:val="22"/>
        </w:rPr>
        <w:t>dez</w:t>
      </w:r>
      <w:r w:rsidR="001245B6" w:rsidRPr="006A7A4C">
        <w:rPr>
          <w:sz w:val="22"/>
          <w:szCs w:val="22"/>
        </w:rPr>
        <w:t>)</w:t>
      </w:r>
      <w:r w:rsidRPr="006A7A4C">
        <w:rPr>
          <w:sz w:val="22"/>
          <w:szCs w:val="22"/>
        </w:rPr>
        <w:t xml:space="preserve"> do mês da prestação de serviços corrente</w:t>
      </w:r>
      <w:r w:rsidR="00D347C6">
        <w:rPr>
          <w:sz w:val="22"/>
          <w:szCs w:val="22"/>
        </w:rPr>
        <w:t xml:space="preserve"> ou na data de inscrição quando </w:t>
      </w:r>
      <w:proofErr w:type="gramStart"/>
      <w:r w:rsidR="00D347C6">
        <w:rPr>
          <w:sz w:val="22"/>
          <w:szCs w:val="22"/>
        </w:rPr>
        <w:t>a mesma</w:t>
      </w:r>
      <w:proofErr w:type="gramEnd"/>
      <w:r w:rsidR="00D347C6">
        <w:rPr>
          <w:sz w:val="22"/>
          <w:szCs w:val="22"/>
        </w:rPr>
        <w:t xml:space="preserve"> for realizada após o do 10 (dez) do mês corrente.</w:t>
      </w:r>
    </w:p>
    <w:p w14:paraId="3CB13E20" w14:textId="77777777" w:rsidR="00150BE7" w:rsidRPr="00150BE7" w:rsidRDefault="00150BE7" w:rsidP="00150BE7">
      <w:pPr>
        <w:pStyle w:val="PargrafodaLista"/>
        <w:rPr>
          <w:sz w:val="22"/>
          <w:szCs w:val="22"/>
        </w:rPr>
      </w:pPr>
    </w:p>
    <w:p w14:paraId="6A675BD7" w14:textId="707454A8" w:rsidR="00150BE7" w:rsidRDefault="00150BE7" w:rsidP="00CA2A06">
      <w:pPr>
        <w:pStyle w:val="PargrafodaLista"/>
        <w:numPr>
          <w:ilvl w:val="1"/>
          <w:numId w:val="7"/>
        </w:numPr>
        <w:tabs>
          <w:tab w:val="left" w:pos="567"/>
        </w:tabs>
        <w:suppressAutoHyphens w:val="0"/>
        <w:spacing w:after="200"/>
        <w:ind w:left="0" w:firstLine="0"/>
        <w:contextualSpacing/>
        <w:jc w:val="both"/>
        <w:rPr>
          <w:sz w:val="22"/>
          <w:szCs w:val="22"/>
        </w:rPr>
      </w:pPr>
      <w:r>
        <w:rPr>
          <w:sz w:val="22"/>
          <w:szCs w:val="22"/>
        </w:rPr>
        <w:t xml:space="preserve">O primeiro pagamento deverá ser realizado </w:t>
      </w:r>
      <w:r w:rsidR="0009192D">
        <w:rPr>
          <w:sz w:val="22"/>
          <w:szCs w:val="22"/>
        </w:rPr>
        <w:t>na assinatura do contrato</w:t>
      </w:r>
      <w:r w:rsidR="00CA2A06">
        <w:rPr>
          <w:sz w:val="22"/>
          <w:szCs w:val="22"/>
        </w:rPr>
        <w:t xml:space="preserve"> a título de taxa de inscrição e cadastramento dos beneficiários estando os serviços disponíveis para uso </w:t>
      </w:r>
      <w:r w:rsidR="0009192D">
        <w:rPr>
          <w:sz w:val="22"/>
          <w:szCs w:val="22"/>
        </w:rPr>
        <w:t>enquanto da sua vigência.</w:t>
      </w:r>
    </w:p>
    <w:p w14:paraId="1C25815E" w14:textId="77777777" w:rsidR="006A7A4C" w:rsidRPr="006A7A4C" w:rsidRDefault="006A7A4C" w:rsidP="006A7A4C">
      <w:pPr>
        <w:pStyle w:val="PargrafodaLista"/>
        <w:tabs>
          <w:tab w:val="left" w:pos="567"/>
        </w:tabs>
        <w:suppressAutoHyphens w:val="0"/>
        <w:spacing w:after="200"/>
        <w:ind w:left="0"/>
        <w:contextualSpacing/>
        <w:jc w:val="both"/>
        <w:rPr>
          <w:sz w:val="22"/>
          <w:szCs w:val="22"/>
        </w:rPr>
      </w:pPr>
    </w:p>
    <w:p w14:paraId="117DFBA5" w14:textId="2A32415B" w:rsidR="00BB6506" w:rsidRPr="006A7A4C"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Caso o vencimento da fatura ocorra em finais de semana ou feriado bancário, o pagamento deverá ser realizado, impreterivelmente, no 1º (primeiro) dia útil subsequente à data do vencimento.</w:t>
      </w:r>
    </w:p>
    <w:p w14:paraId="4BF616D2" w14:textId="77777777" w:rsidR="002A0713" w:rsidRPr="006E5AD2" w:rsidRDefault="002A0713" w:rsidP="0025033E">
      <w:pPr>
        <w:pStyle w:val="PargrafodaLista"/>
        <w:tabs>
          <w:tab w:val="left" w:pos="567"/>
        </w:tabs>
        <w:suppressAutoHyphens w:val="0"/>
        <w:spacing w:after="200"/>
        <w:ind w:left="375"/>
        <w:contextualSpacing/>
        <w:jc w:val="both"/>
        <w:rPr>
          <w:sz w:val="22"/>
          <w:szCs w:val="22"/>
        </w:rPr>
      </w:pPr>
    </w:p>
    <w:p w14:paraId="58D6E8B1" w14:textId="0B51C7D1" w:rsidR="00BB6506" w:rsidRPr="006E5AD2"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nota fiscal referente ao pagamento dos serviços prestados será enviada à CONTRATANTE por meio eletrônico (e-mail).</w:t>
      </w:r>
    </w:p>
    <w:p w14:paraId="413FD6D6" w14:textId="77777777" w:rsidR="00417641" w:rsidRPr="006E5AD2" w:rsidRDefault="00417641" w:rsidP="008548A0">
      <w:pPr>
        <w:pStyle w:val="PargrafodaLista"/>
        <w:rPr>
          <w:sz w:val="22"/>
          <w:szCs w:val="22"/>
        </w:rPr>
      </w:pPr>
    </w:p>
    <w:p w14:paraId="5B6B5F9C" w14:textId="532B3F8F" w:rsidR="00417641" w:rsidRPr="006E5AD2" w:rsidRDefault="00417641"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As partes concordam que os preços e termos definidos neste contrato já contemplam todos os encargos a eles inerentes, não havendo, portanto, outras incidências tributárias e/ou demais encargos similares a serem pagos pelo CONTRATANTE. Todas as responsabilidades decorrentes </w:t>
      </w:r>
      <w:r w:rsidRPr="006E5AD2">
        <w:rPr>
          <w:sz w:val="22"/>
          <w:szCs w:val="22"/>
        </w:rPr>
        <w:lastRenderedPageBreak/>
        <w:t xml:space="preserve">de quaisquer encargos fiscais, tributários, previdenciários, securitários, civis e quaisquer outros, existentes ou que venham a ser criados, tais como Imposto Sobre Serviço – ISS e/ou contribuições sociais, resultantes da prestação de serviços ora avençadas, </w:t>
      </w:r>
      <w:r w:rsidR="0025033E" w:rsidRPr="006E5AD2">
        <w:rPr>
          <w:sz w:val="22"/>
          <w:szCs w:val="22"/>
        </w:rPr>
        <w:t>serão arcadas pela parte legalmente responsável.</w:t>
      </w:r>
    </w:p>
    <w:p w14:paraId="6F68BD02" w14:textId="77777777" w:rsidR="005E4A4F" w:rsidRPr="006E5AD2" w:rsidRDefault="005E4A4F" w:rsidP="005E4A4F">
      <w:pPr>
        <w:pStyle w:val="PargrafodaLista"/>
        <w:jc w:val="both"/>
        <w:rPr>
          <w:sz w:val="22"/>
          <w:szCs w:val="22"/>
        </w:rPr>
      </w:pPr>
    </w:p>
    <w:p w14:paraId="2027DF74" w14:textId="59E289E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reajuste</w:t>
      </w:r>
      <w:r w:rsidR="00D32BFC" w:rsidRPr="006E5AD2">
        <w:rPr>
          <w:sz w:val="22"/>
          <w:szCs w:val="22"/>
        </w:rPr>
        <w:t xml:space="preserve"> ordinário</w:t>
      </w:r>
      <w:r w:rsidRPr="006E5AD2">
        <w:rPr>
          <w:sz w:val="22"/>
          <w:szCs w:val="22"/>
        </w:rPr>
        <w:t xml:space="preserve"> do presente CONTRATO será ANUAL determinado pelo INPC – Índice Nacional de Preços ao Consumidor - do período</w:t>
      </w:r>
      <w:r w:rsidR="00D32BFC" w:rsidRPr="006E5AD2">
        <w:rPr>
          <w:sz w:val="22"/>
          <w:szCs w:val="22"/>
        </w:rPr>
        <w:t xml:space="preserve">, podendo haver reajuste distinto com a finalidade de se manter o equilíbrio </w:t>
      </w:r>
      <w:proofErr w:type="gramStart"/>
      <w:r w:rsidR="00D32BFC" w:rsidRPr="006E5AD2">
        <w:rPr>
          <w:sz w:val="22"/>
          <w:szCs w:val="22"/>
        </w:rPr>
        <w:t>econômico financeiro</w:t>
      </w:r>
      <w:proofErr w:type="gramEnd"/>
      <w:r w:rsidR="00D32BFC" w:rsidRPr="006E5AD2">
        <w:rPr>
          <w:sz w:val="22"/>
          <w:szCs w:val="22"/>
        </w:rPr>
        <w:t xml:space="preserve"> do contrato</w:t>
      </w:r>
      <w:r w:rsidR="006A7A4C">
        <w:rPr>
          <w:sz w:val="22"/>
          <w:szCs w:val="22"/>
        </w:rPr>
        <w:t>, bem como, implementados em razão da exigência do prestador direto dos serviços contratados</w:t>
      </w:r>
      <w:r w:rsidR="0025033E" w:rsidRPr="006E5AD2">
        <w:rPr>
          <w:sz w:val="22"/>
          <w:szCs w:val="22"/>
        </w:rPr>
        <w:t>.</w:t>
      </w:r>
    </w:p>
    <w:p w14:paraId="34B42402" w14:textId="77777777" w:rsidR="005E4A4F" w:rsidRPr="006E5AD2" w:rsidRDefault="005E4A4F" w:rsidP="005E4A4F">
      <w:pPr>
        <w:pStyle w:val="PargrafodaLista"/>
        <w:tabs>
          <w:tab w:val="left" w:pos="567"/>
        </w:tabs>
        <w:ind w:left="0"/>
        <w:jc w:val="both"/>
        <w:rPr>
          <w:sz w:val="22"/>
          <w:szCs w:val="22"/>
        </w:rPr>
      </w:pPr>
    </w:p>
    <w:p w14:paraId="1B196650" w14:textId="4D18AEB0"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NONA</w:t>
      </w:r>
      <w:r w:rsidRPr="006E5AD2">
        <w:rPr>
          <w:b/>
          <w:sz w:val="22"/>
          <w:szCs w:val="22"/>
        </w:rPr>
        <w:t xml:space="preserve"> – DAS PENALIDADES</w:t>
      </w:r>
    </w:p>
    <w:p w14:paraId="3876C595" w14:textId="77777777" w:rsidR="005E4A4F" w:rsidRPr="006E5AD2" w:rsidRDefault="005E4A4F" w:rsidP="005E4A4F">
      <w:pPr>
        <w:tabs>
          <w:tab w:val="left" w:pos="426"/>
        </w:tabs>
        <w:jc w:val="both"/>
        <w:rPr>
          <w:b/>
          <w:sz w:val="22"/>
          <w:szCs w:val="22"/>
        </w:rPr>
      </w:pPr>
    </w:p>
    <w:p w14:paraId="2E8CEAF3" w14:textId="0D354D15" w:rsidR="005E4A4F" w:rsidRPr="003D1FB7"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3D1FB7">
        <w:rPr>
          <w:sz w:val="22"/>
          <w:szCs w:val="22"/>
        </w:rPr>
        <w:t>O descumprimento de quaisquer cláusulas e/ou condições estabelecidas no presente CONTRATO ensejará o pagamento de multa no valor de 03 (três) vezes o valor global do contrato em favor da parte prejudicada.</w:t>
      </w:r>
    </w:p>
    <w:p w14:paraId="657DDF5F" w14:textId="77777777" w:rsidR="00F8688D" w:rsidRPr="006E5AD2" w:rsidRDefault="00F8688D" w:rsidP="0025033E">
      <w:pPr>
        <w:pStyle w:val="PargrafodaLista"/>
        <w:tabs>
          <w:tab w:val="left" w:pos="567"/>
        </w:tabs>
        <w:suppressAutoHyphens w:val="0"/>
        <w:spacing w:after="200"/>
        <w:ind w:left="0"/>
        <w:contextualSpacing/>
        <w:jc w:val="both"/>
        <w:rPr>
          <w:sz w:val="22"/>
          <w:szCs w:val="22"/>
        </w:rPr>
      </w:pPr>
    </w:p>
    <w:p w14:paraId="3F79414D" w14:textId="0C5E067D" w:rsidR="00D32BFC" w:rsidRPr="006E5AD2" w:rsidRDefault="00F8688D"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 </w:t>
      </w:r>
      <w:r w:rsidR="00D32BFC" w:rsidRPr="006E5AD2">
        <w:rPr>
          <w:sz w:val="22"/>
          <w:szCs w:val="22"/>
        </w:rPr>
        <w:t xml:space="preserve">O descumprimento da obrigação de confidencialidade e não competitividade prevista no item </w:t>
      </w:r>
      <w:r w:rsidR="003D1FB7">
        <w:rPr>
          <w:sz w:val="22"/>
          <w:szCs w:val="22"/>
        </w:rPr>
        <w:t>3</w:t>
      </w:r>
      <w:r w:rsidR="00D32BFC" w:rsidRPr="006E5AD2">
        <w:rPr>
          <w:sz w:val="22"/>
          <w:szCs w:val="22"/>
        </w:rPr>
        <w:t xml:space="preserve">.1.4, acarretará o pagamento da multa no valor de 10 (dez) vezes o valor global do contrato, sem prejuízo de responder por eventuais perdas e danos, bem como, demais responsabilidades civis e criminais devidas. </w:t>
      </w:r>
    </w:p>
    <w:p w14:paraId="365F456F" w14:textId="77777777" w:rsidR="00576DC8" w:rsidRPr="006E5AD2" w:rsidRDefault="00576DC8" w:rsidP="0025033E">
      <w:pPr>
        <w:pStyle w:val="PargrafodaLista"/>
        <w:rPr>
          <w:sz w:val="22"/>
          <w:szCs w:val="22"/>
        </w:rPr>
      </w:pPr>
    </w:p>
    <w:p w14:paraId="090F98A2" w14:textId="05822733" w:rsidR="00576DC8" w:rsidRPr="006E5AD2" w:rsidRDefault="00576DC8"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Caso a CONTRATADA descumpra a obrigação de sigilo dos dados/documentos dos BENEFICIÁRIOS, utilizando-os para fins outros que não os relacionados ao objeto desse contrato, acarretará o pagamento da multa no valor de 10 (dez) vezes o valor global do contrato, sem prejuízo de responder por eventuais perdas e danos, bem como, demais responsabilidades civis e criminais devidas.</w:t>
      </w:r>
    </w:p>
    <w:p w14:paraId="29CAFC78" w14:textId="77777777" w:rsidR="00D32BFC" w:rsidRPr="006E5AD2" w:rsidRDefault="00D32BFC" w:rsidP="0025033E">
      <w:pPr>
        <w:pStyle w:val="PargrafodaLista"/>
        <w:rPr>
          <w:sz w:val="22"/>
          <w:szCs w:val="22"/>
        </w:rPr>
      </w:pPr>
    </w:p>
    <w:p w14:paraId="04C0A00C" w14:textId="23BF5628" w:rsidR="00F8688D" w:rsidRPr="006E5AD2" w:rsidRDefault="00D32BFC"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multas previstas neste contrato são independentes e cumulativas, sendo calculadas p</w:t>
      </w:r>
      <w:r w:rsidR="00107069" w:rsidRPr="006E5AD2">
        <w:rPr>
          <w:sz w:val="22"/>
          <w:szCs w:val="22"/>
        </w:rPr>
        <w:t xml:space="preserve">ela </w:t>
      </w:r>
      <w:r w:rsidRPr="006E5AD2">
        <w:rPr>
          <w:sz w:val="22"/>
          <w:szCs w:val="22"/>
        </w:rPr>
        <w:t xml:space="preserve">média </w:t>
      </w:r>
      <w:r w:rsidR="00107069" w:rsidRPr="006E5AD2">
        <w:rPr>
          <w:sz w:val="22"/>
          <w:szCs w:val="22"/>
        </w:rPr>
        <w:t xml:space="preserve">aritmética </w:t>
      </w:r>
      <w:r w:rsidRPr="006E5AD2">
        <w:rPr>
          <w:sz w:val="22"/>
          <w:szCs w:val="22"/>
        </w:rPr>
        <w:t>simples das três últimas faturas pagas</w:t>
      </w:r>
      <w:r w:rsidR="00107069" w:rsidRPr="006E5AD2">
        <w:rPr>
          <w:sz w:val="22"/>
          <w:szCs w:val="22"/>
        </w:rPr>
        <w:t>, caso o valor do contrato seja variável.</w:t>
      </w:r>
    </w:p>
    <w:p w14:paraId="27B17858" w14:textId="77777777" w:rsidR="0066209F" w:rsidRDefault="0066209F" w:rsidP="005E4A4F">
      <w:pPr>
        <w:tabs>
          <w:tab w:val="left" w:pos="426"/>
        </w:tabs>
        <w:jc w:val="both"/>
        <w:rPr>
          <w:b/>
          <w:sz w:val="22"/>
          <w:szCs w:val="22"/>
        </w:rPr>
      </w:pPr>
    </w:p>
    <w:p w14:paraId="6F1E375A" w14:textId="0E2B9EB0" w:rsidR="005E4A4F" w:rsidRPr="006E5AD2" w:rsidRDefault="005E4A4F" w:rsidP="005E4A4F">
      <w:pPr>
        <w:tabs>
          <w:tab w:val="left" w:pos="426"/>
        </w:tabs>
        <w:jc w:val="both"/>
        <w:rPr>
          <w:b/>
          <w:sz w:val="22"/>
          <w:szCs w:val="22"/>
        </w:rPr>
      </w:pPr>
      <w:r w:rsidRPr="006E5AD2">
        <w:rPr>
          <w:b/>
          <w:sz w:val="22"/>
          <w:szCs w:val="22"/>
        </w:rPr>
        <w:t>CLÁUSULA DÉCIMA – DAS DISPOSIÇÕES GERAIS</w:t>
      </w:r>
      <w:r w:rsidR="00107069" w:rsidRPr="006E5AD2">
        <w:rPr>
          <w:b/>
          <w:sz w:val="22"/>
          <w:szCs w:val="22"/>
        </w:rPr>
        <w:t>:</w:t>
      </w:r>
    </w:p>
    <w:p w14:paraId="753E780B" w14:textId="77777777" w:rsidR="005E4A4F" w:rsidRPr="006E5AD2" w:rsidRDefault="005E4A4F" w:rsidP="005E4A4F">
      <w:pPr>
        <w:tabs>
          <w:tab w:val="left" w:pos="426"/>
        </w:tabs>
        <w:jc w:val="both"/>
        <w:rPr>
          <w:b/>
          <w:sz w:val="22"/>
          <w:szCs w:val="22"/>
        </w:rPr>
      </w:pPr>
    </w:p>
    <w:p w14:paraId="7890440A"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518F323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condições ora pactuadas serão revistas sempre que eventuais mudanças na legislação fiscal, econômica, ou mesmo pertinentes ao conteúdo da prestação de serviços venham a determinar qualquer desequilíbrio do Contrato ou alterar, substancialmente, as condições de contratação aqui definidas.</w:t>
      </w:r>
    </w:p>
    <w:p w14:paraId="7D852D55" w14:textId="77777777" w:rsidR="005E4A4F" w:rsidRPr="006E5AD2" w:rsidRDefault="005E4A4F" w:rsidP="005E4A4F">
      <w:pPr>
        <w:pStyle w:val="PargrafodaLista"/>
        <w:tabs>
          <w:tab w:val="left" w:pos="567"/>
        </w:tabs>
        <w:ind w:left="0"/>
        <w:jc w:val="both"/>
        <w:rPr>
          <w:sz w:val="22"/>
          <w:szCs w:val="22"/>
        </w:rPr>
      </w:pPr>
    </w:p>
    <w:p w14:paraId="7929042C" w14:textId="233955AF"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Os atos previstos neste CONTRATO, ou autorizados pela CONTRATADA praticados por seus REPRESENTANTES AUTORIZADOS, serão considerados aceitos pela CONTRATANTE, que ficará obrigada a cumprir integralmente os termos do CONTRATO e das normas legais e regulamentares aplicáveis.</w:t>
      </w:r>
    </w:p>
    <w:p w14:paraId="2B360012" w14:textId="77777777" w:rsidR="00107069" w:rsidRPr="006E5AD2" w:rsidRDefault="00107069" w:rsidP="0025033E">
      <w:pPr>
        <w:pStyle w:val="PargrafodaLista"/>
        <w:rPr>
          <w:sz w:val="22"/>
          <w:szCs w:val="22"/>
        </w:rPr>
      </w:pPr>
    </w:p>
    <w:p w14:paraId="6998EFD7" w14:textId="200D7464" w:rsidR="00107069" w:rsidRPr="006E5AD2" w:rsidRDefault="00107069"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Nenhuma das Partes são solidariamente ou mesmo subsidiariamente responsáveis perante a outra ou perante terceiros, quando não tiver concorrido direta ou indiretamente para o fato que comprovadamente tenha gerado a responsabilidade.</w:t>
      </w:r>
    </w:p>
    <w:p w14:paraId="3591F436" w14:textId="77777777" w:rsidR="005E4A4F" w:rsidRPr="006E5AD2" w:rsidRDefault="005E4A4F" w:rsidP="005E4A4F">
      <w:pPr>
        <w:pStyle w:val="PargrafodaLista"/>
        <w:tabs>
          <w:tab w:val="left" w:pos="567"/>
        </w:tabs>
        <w:ind w:left="0"/>
        <w:jc w:val="both"/>
        <w:rPr>
          <w:sz w:val="22"/>
          <w:szCs w:val="22"/>
        </w:rPr>
      </w:pPr>
    </w:p>
    <w:p w14:paraId="569B21CA" w14:textId="512A3CB6"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São de responsabilidade da CONTRATADA, a remuneração de seus funcionários, prepostos e/ou terceiros contratados, assim como encargos trabalhistas, previdenciários, de seguros, bem como recolhimentos de tributos, despesas de locomoção, alimentação ou </w:t>
      </w:r>
      <w:r w:rsidRPr="006E5AD2">
        <w:rPr>
          <w:sz w:val="22"/>
          <w:szCs w:val="22"/>
        </w:rPr>
        <w:lastRenderedPageBreak/>
        <w:t>indenizações acidentarias. O presente contrato não gera vínculo empregatício com o CONTRATANTE ou de qualquer natureza entre os funcionários, prepostos e/ou terceiros contratados pela CONTRATADA.</w:t>
      </w:r>
    </w:p>
    <w:p w14:paraId="1CA3F73F" w14:textId="77777777" w:rsidR="00417641" w:rsidRPr="006E5AD2" w:rsidRDefault="00417641" w:rsidP="0025033E">
      <w:pPr>
        <w:pStyle w:val="PargrafodaLista"/>
        <w:rPr>
          <w:sz w:val="22"/>
          <w:szCs w:val="22"/>
        </w:rPr>
      </w:pPr>
    </w:p>
    <w:p w14:paraId="5C67FEB9" w14:textId="468A9BEA"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partes responderão cada uma pela sua parte, dos tributos incidentes sobre o presente contrato, de acordo com o fato gerador. Ficando certo que os valores da remuneração da CONTRATADA já incluem todos os tributos de sua responsabilidade.</w:t>
      </w:r>
    </w:p>
    <w:p w14:paraId="7537E421" w14:textId="77777777" w:rsidR="00417641" w:rsidRPr="006E5AD2" w:rsidRDefault="00417641" w:rsidP="0025033E">
      <w:pPr>
        <w:pStyle w:val="PargrafodaLista"/>
        <w:rPr>
          <w:sz w:val="22"/>
          <w:szCs w:val="22"/>
        </w:rPr>
      </w:pPr>
    </w:p>
    <w:p w14:paraId="4E8C3E1E" w14:textId="25077CA7" w:rsidR="00417641" w:rsidRPr="006E5AD2" w:rsidRDefault="00BA73A7"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Em qualquer hipótese de extinção deste contrato, a CONTRATADA estará obrigada, no prazo máximo de 30 (trinta) dias a contar da data de aludido término, a repassar ao</w:t>
      </w:r>
      <w:r w:rsidR="0066209F">
        <w:rPr>
          <w:sz w:val="22"/>
          <w:szCs w:val="22"/>
        </w:rPr>
        <w:t xml:space="preserve">s </w:t>
      </w:r>
      <w:r w:rsidRPr="006E5AD2">
        <w:rPr>
          <w:sz w:val="22"/>
          <w:szCs w:val="22"/>
        </w:rPr>
        <w:t>CON</w:t>
      </w:r>
      <w:r w:rsidR="0066209F">
        <w:rPr>
          <w:sz w:val="22"/>
          <w:szCs w:val="22"/>
        </w:rPr>
        <w:t>VENIADOS</w:t>
      </w:r>
      <w:r w:rsidRPr="006E5AD2">
        <w:rPr>
          <w:sz w:val="22"/>
          <w:szCs w:val="22"/>
        </w:rPr>
        <w:t>, os dados e as informações relativas aos beneficiários que foram cadastrado</w:t>
      </w:r>
      <w:r w:rsidR="0066209F">
        <w:rPr>
          <w:sz w:val="22"/>
          <w:szCs w:val="22"/>
        </w:rPr>
        <w:t xml:space="preserve">s no sistema de benefícios e que serão descredenciados. </w:t>
      </w:r>
    </w:p>
    <w:p w14:paraId="684E116B" w14:textId="2F7043DF"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PRIMEIRA</w:t>
      </w:r>
      <w:r w:rsidRPr="006E5AD2">
        <w:rPr>
          <w:b/>
          <w:sz w:val="22"/>
          <w:szCs w:val="22"/>
        </w:rPr>
        <w:t xml:space="preserve"> – DA NOVAÇÃO</w:t>
      </w:r>
    </w:p>
    <w:p w14:paraId="15FF218C" w14:textId="77777777" w:rsidR="005E4A4F" w:rsidRPr="006E5AD2" w:rsidRDefault="005E4A4F" w:rsidP="005E4A4F">
      <w:pPr>
        <w:tabs>
          <w:tab w:val="left" w:pos="426"/>
        </w:tabs>
        <w:jc w:val="both"/>
        <w:rPr>
          <w:b/>
          <w:sz w:val="22"/>
          <w:szCs w:val="22"/>
        </w:rPr>
      </w:pPr>
    </w:p>
    <w:p w14:paraId="77B6AC02"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35F1B2C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Qualquer omissão ou tolerância das Partes na exigência do cumprimento dos termos e condições deste instrumento, ou no exercício das prerrogativas dele decorrentes, não constituirá novação ou renúncia ao direito de aplicar as sanções previstas neste CONTRATO ou decorrentes de Lei.</w:t>
      </w:r>
    </w:p>
    <w:p w14:paraId="14634A7E" w14:textId="357F6DE0"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 xml:space="preserve">SEGUNDA </w:t>
      </w:r>
      <w:r w:rsidR="0066209F" w:rsidRPr="006E5AD2">
        <w:rPr>
          <w:b/>
          <w:sz w:val="22"/>
          <w:szCs w:val="22"/>
        </w:rPr>
        <w:t>–</w:t>
      </w:r>
      <w:r w:rsidRPr="006E5AD2">
        <w:rPr>
          <w:b/>
          <w:sz w:val="22"/>
          <w:szCs w:val="22"/>
        </w:rPr>
        <w:t xml:space="preserve"> DA SUCESSÃO</w:t>
      </w:r>
    </w:p>
    <w:p w14:paraId="66DAA844" w14:textId="77777777" w:rsidR="00BA73A7" w:rsidRPr="006E5AD2" w:rsidRDefault="00BA73A7" w:rsidP="005E4A4F">
      <w:pPr>
        <w:tabs>
          <w:tab w:val="left" w:pos="426"/>
        </w:tabs>
        <w:jc w:val="both"/>
        <w:rPr>
          <w:b/>
          <w:sz w:val="22"/>
          <w:szCs w:val="22"/>
        </w:rPr>
      </w:pPr>
    </w:p>
    <w:p w14:paraId="402D75FA" w14:textId="77777777" w:rsidR="005E4A4F" w:rsidRPr="006E5AD2" w:rsidRDefault="005E4A4F" w:rsidP="003D1FB7">
      <w:pPr>
        <w:pStyle w:val="PargrafodaLista"/>
        <w:numPr>
          <w:ilvl w:val="0"/>
          <w:numId w:val="8"/>
        </w:numPr>
        <w:tabs>
          <w:tab w:val="left" w:pos="567"/>
        </w:tabs>
        <w:suppressAutoHyphens w:val="0"/>
        <w:spacing w:after="200"/>
        <w:contextualSpacing/>
        <w:jc w:val="both"/>
        <w:rPr>
          <w:vanish/>
          <w:sz w:val="22"/>
          <w:szCs w:val="22"/>
        </w:rPr>
      </w:pPr>
    </w:p>
    <w:p w14:paraId="2B13C61F"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Este contrato obriga as Partes e seus sucessores a qualquer título.</w:t>
      </w:r>
    </w:p>
    <w:p w14:paraId="30A465FC" w14:textId="12FC3FA3" w:rsidR="005E4A4F" w:rsidRPr="006E5AD2" w:rsidRDefault="005E4A4F" w:rsidP="005E4A4F">
      <w:pPr>
        <w:tabs>
          <w:tab w:val="left" w:pos="567"/>
        </w:tabs>
        <w:jc w:val="both"/>
        <w:rPr>
          <w:b/>
          <w:sz w:val="22"/>
          <w:szCs w:val="22"/>
        </w:rPr>
      </w:pPr>
      <w:r w:rsidRPr="006E5AD2">
        <w:rPr>
          <w:b/>
          <w:sz w:val="22"/>
          <w:szCs w:val="22"/>
        </w:rPr>
        <w:t xml:space="preserve">CLÁUSULA DÉCIMA </w:t>
      </w:r>
      <w:r w:rsidR="0066209F">
        <w:rPr>
          <w:b/>
          <w:sz w:val="22"/>
          <w:szCs w:val="22"/>
        </w:rPr>
        <w:t>TERCEIRA</w:t>
      </w:r>
      <w:r w:rsidRPr="006E5AD2">
        <w:rPr>
          <w:b/>
          <w:sz w:val="22"/>
          <w:szCs w:val="22"/>
        </w:rPr>
        <w:t xml:space="preserve"> – DA LEI ANTI CORRUPÇÃO</w:t>
      </w:r>
    </w:p>
    <w:p w14:paraId="2DE93C68" w14:textId="77777777" w:rsidR="005E4A4F" w:rsidRPr="006E5AD2" w:rsidRDefault="005E4A4F" w:rsidP="005E4A4F">
      <w:pPr>
        <w:tabs>
          <w:tab w:val="left" w:pos="567"/>
        </w:tabs>
        <w:jc w:val="both"/>
        <w:rPr>
          <w:b/>
          <w:sz w:val="22"/>
          <w:szCs w:val="22"/>
        </w:rPr>
      </w:pPr>
    </w:p>
    <w:p w14:paraId="67BF1CAC" w14:textId="66503FCA" w:rsidR="005E4A4F" w:rsidRPr="0066209F" w:rsidRDefault="005E4A4F" w:rsidP="0066209F">
      <w:pPr>
        <w:pStyle w:val="PargrafodaLista"/>
        <w:numPr>
          <w:ilvl w:val="1"/>
          <w:numId w:val="9"/>
        </w:numPr>
        <w:suppressAutoHyphens w:val="0"/>
        <w:spacing w:after="200"/>
        <w:ind w:left="0" w:firstLine="0"/>
        <w:contextualSpacing/>
        <w:jc w:val="both"/>
        <w:rPr>
          <w:sz w:val="22"/>
          <w:szCs w:val="22"/>
        </w:rPr>
      </w:pPr>
      <w:r w:rsidRPr="0066209F">
        <w:rPr>
          <w:sz w:val="22"/>
          <w:szCs w:val="22"/>
        </w:rPr>
        <w:t>Por ocasião do disposto da Lei nº 12.846/2013 – Lei Anticorrupção, as partes comprometem-se a não oferecer e nem pagar, direta ou indiretamente, tampouco</w:t>
      </w:r>
      <w:r w:rsidRPr="0066209F" w:rsidDel="004E6CE2">
        <w:rPr>
          <w:sz w:val="22"/>
          <w:szCs w:val="22"/>
        </w:rPr>
        <w:t xml:space="preserve"> </w:t>
      </w:r>
      <w:r w:rsidRPr="0066209F">
        <w:rPr>
          <w:sz w:val="22"/>
          <w:szCs w:val="22"/>
        </w:rPr>
        <w:t>uma em nome da outra, dinheiro ou qualquer bem de valor a um oficial do Governo (incluindo funcionários ou empregados do Governo, empresas estatais, organizações do terceiro setor, associações, sindicatos, federações, confederações, partidos políticos e candidatos políticos), com o propósito de obter vantagem comercial para a outra parte ou para si e nem, sequer, para obter facilidades.</w:t>
      </w:r>
    </w:p>
    <w:p w14:paraId="6980A453" w14:textId="072CF406" w:rsidR="00BA73A7" w:rsidRPr="006E5AD2" w:rsidRDefault="00BA73A7" w:rsidP="001245B6">
      <w:pPr>
        <w:tabs>
          <w:tab w:val="left" w:pos="567"/>
        </w:tabs>
        <w:jc w:val="both"/>
        <w:rPr>
          <w:spacing w:val="10"/>
          <w:sz w:val="22"/>
          <w:szCs w:val="22"/>
        </w:rPr>
      </w:pPr>
    </w:p>
    <w:p w14:paraId="7BA5E06C" w14:textId="77777777" w:rsidR="0009192D" w:rsidRDefault="0009192D" w:rsidP="001245B6">
      <w:pPr>
        <w:tabs>
          <w:tab w:val="left" w:pos="567"/>
        </w:tabs>
        <w:jc w:val="both"/>
        <w:rPr>
          <w:b/>
          <w:sz w:val="22"/>
          <w:szCs w:val="22"/>
        </w:rPr>
      </w:pPr>
    </w:p>
    <w:p w14:paraId="629A44EC" w14:textId="39E0AEFD" w:rsidR="00BA73A7" w:rsidRPr="006E5AD2" w:rsidRDefault="00BA73A7" w:rsidP="001245B6">
      <w:pPr>
        <w:tabs>
          <w:tab w:val="left" w:pos="567"/>
        </w:tabs>
        <w:jc w:val="both"/>
        <w:rPr>
          <w:b/>
          <w:sz w:val="22"/>
          <w:szCs w:val="22"/>
        </w:rPr>
      </w:pPr>
      <w:r w:rsidRPr="006E5AD2">
        <w:rPr>
          <w:b/>
          <w:sz w:val="22"/>
          <w:szCs w:val="22"/>
        </w:rPr>
        <w:t xml:space="preserve">CLÁUSULA DÉCIMA </w:t>
      </w:r>
      <w:r w:rsidR="0066209F">
        <w:rPr>
          <w:b/>
          <w:sz w:val="22"/>
          <w:szCs w:val="22"/>
        </w:rPr>
        <w:t>QUARTA</w:t>
      </w:r>
      <w:r w:rsidRPr="006E5AD2">
        <w:rPr>
          <w:b/>
          <w:sz w:val="22"/>
          <w:szCs w:val="22"/>
        </w:rPr>
        <w:t xml:space="preserve"> – CONFIDENCIALIDADE:</w:t>
      </w:r>
    </w:p>
    <w:p w14:paraId="5523CB65" w14:textId="593EBB14" w:rsidR="00BA73A7" w:rsidRPr="006E5AD2" w:rsidRDefault="00BA73A7" w:rsidP="001245B6">
      <w:pPr>
        <w:tabs>
          <w:tab w:val="left" w:pos="567"/>
        </w:tabs>
        <w:jc w:val="both"/>
        <w:rPr>
          <w:b/>
          <w:sz w:val="22"/>
          <w:szCs w:val="22"/>
        </w:rPr>
      </w:pPr>
    </w:p>
    <w:p w14:paraId="569BE2DA" w14:textId="0FAA4769" w:rsidR="00BA73A7" w:rsidRPr="0066209F" w:rsidRDefault="00BA73A7" w:rsidP="0066209F">
      <w:pPr>
        <w:pStyle w:val="PargrafodaLista"/>
        <w:numPr>
          <w:ilvl w:val="1"/>
          <w:numId w:val="10"/>
        </w:numPr>
        <w:suppressAutoHyphens w:val="0"/>
        <w:spacing w:after="200"/>
        <w:ind w:left="0" w:firstLine="0"/>
        <w:contextualSpacing/>
        <w:jc w:val="both"/>
        <w:rPr>
          <w:sz w:val="22"/>
          <w:szCs w:val="22"/>
        </w:rPr>
      </w:pPr>
      <w:r w:rsidRPr="0066209F">
        <w:rPr>
          <w:sz w:val="22"/>
          <w:szCs w:val="22"/>
        </w:rPr>
        <w:t>As partes obrigam-se a respeitar estritamente, o caráter confidencial e sigiloso de todas as informações, dados e documentos relativos aos serviços objeto deste instrumento, comprometendo-se a não os divulgar direta ou indiretamente, sem prévio consentimento, por escrito da outra parte.</w:t>
      </w:r>
    </w:p>
    <w:p w14:paraId="1739A5B7" w14:textId="19971A40" w:rsidR="00BA73A7" w:rsidRPr="006E5AD2" w:rsidRDefault="00BA73A7" w:rsidP="0066209F">
      <w:pPr>
        <w:pStyle w:val="PargrafodaLista"/>
        <w:suppressAutoHyphens w:val="0"/>
        <w:spacing w:after="200"/>
        <w:ind w:left="0"/>
        <w:contextualSpacing/>
        <w:jc w:val="both"/>
        <w:rPr>
          <w:sz w:val="22"/>
          <w:szCs w:val="22"/>
        </w:rPr>
      </w:pPr>
    </w:p>
    <w:p w14:paraId="34D8E31C" w14:textId="58B10567"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t>Não se enquadram na obrigação de caráter confidencial e sigiloso, informações que:</w:t>
      </w:r>
    </w:p>
    <w:p w14:paraId="7F8D70F3" w14:textId="77777777" w:rsidR="00BA73A7" w:rsidRPr="006E5AD2" w:rsidRDefault="00BA73A7" w:rsidP="00BA73A7">
      <w:pPr>
        <w:tabs>
          <w:tab w:val="left" w:pos="567"/>
        </w:tabs>
        <w:jc w:val="both"/>
        <w:rPr>
          <w:sz w:val="22"/>
          <w:szCs w:val="22"/>
        </w:rPr>
      </w:pPr>
      <w:r w:rsidRPr="006E5AD2">
        <w:rPr>
          <w:sz w:val="22"/>
          <w:szCs w:val="22"/>
        </w:rPr>
        <w:t xml:space="preserve"> </w:t>
      </w:r>
    </w:p>
    <w:p w14:paraId="70331AED" w14:textId="77777777" w:rsidR="00BA73A7" w:rsidRPr="006E5AD2" w:rsidRDefault="00BA73A7" w:rsidP="00BA73A7">
      <w:pPr>
        <w:tabs>
          <w:tab w:val="left" w:pos="567"/>
        </w:tabs>
        <w:jc w:val="both"/>
        <w:rPr>
          <w:sz w:val="22"/>
          <w:szCs w:val="22"/>
        </w:rPr>
      </w:pPr>
      <w:r w:rsidRPr="006E5AD2">
        <w:rPr>
          <w:sz w:val="22"/>
          <w:szCs w:val="22"/>
        </w:rPr>
        <w:t>a) Tenham sua divulgação determinada por ordem judicial;</w:t>
      </w:r>
    </w:p>
    <w:p w14:paraId="739CF1A7" w14:textId="77777777" w:rsidR="00BA73A7" w:rsidRPr="006E5AD2" w:rsidRDefault="00BA73A7" w:rsidP="00BA73A7">
      <w:pPr>
        <w:tabs>
          <w:tab w:val="left" w:pos="567"/>
        </w:tabs>
        <w:jc w:val="both"/>
        <w:rPr>
          <w:sz w:val="22"/>
          <w:szCs w:val="22"/>
        </w:rPr>
      </w:pPr>
      <w:r w:rsidRPr="006E5AD2">
        <w:rPr>
          <w:sz w:val="22"/>
          <w:szCs w:val="22"/>
        </w:rPr>
        <w:t>b) Estejam disponíveis publicamente;</w:t>
      </w:r>
    </w:p>
    <w:p w14:paraId="66EF81BC" w14:textId="7E58F147" w:rsidR="00BA73A7" w:rsidRPr="006E5AD2" w:rsidRDefault="00BA73A7" w:rsidP="00BA73A7">
      <w:pPr>
        <w:tabs>
          <w:tab w:val="left" w:pos="567"/>
        </w:tabs>
        <w:jc w:val="both"/>
        <w:rPr>
          <w:sz w:val="22"/>
          <w:szCs w:val="22"/>
        </w:rPr>
      </w:pPr>
      <w:r w:rsidRPr="006E5AD2">
        <w:rPr>
          <w:sz w:val="22"/>
          <w:szCs w:val="22"/>
        </w:rPr>
        <w:t>c)  Sejam desenvolvidas por uma das partes, sem serem qualificadas como confidenciais;</w:t>
      </w:r>
    </w:p>
    <w:p w14:paraId="54D6D64B" w14:textId="77EF104A" w:rsidR="00BA73A7" w:rsidRPr="006E5AD2" w:rsidRDefault="00BA73A7" w:rsidP="00BA73A7">
      <w:pPr>
        <w:tabs>
          <w:tab w:val="left" w:pos="567"/>
        </w:tabs>
        <w:jc w:val="both"/>
        <w:rPr>
          <w:sz w:val="22"/>
          <w:szCs w:val="22"/>
        </w:rPr>
      </w:pPr>
      <w:r w:rsidRPr="006E5AD2">
        <w:rPr>
          <w:sz w:val="22"/>
          <w:szCs w:val="22"/>
        </w:rPr>
        <w:t>d) Sejam obtidas de terceiros sem restrição sobre sua divulgação.</w:t>
      </w:r>
    </w:p>
    <w:p w14:paraId="2950EFC7" w14:textId="210B79BD" w:rsidR="00BA73A7" w:rsidRPr="006E5AD2" w:rsidRDefault="00BA73A7" w:rsidP="00BA73A7">
      <w:pPr>
        <w:tabs>
          <w:tab w:val="left" w:pos="567"/>
        </w:tabs>
        <w:jc w:val="both"/>
        <w:rPr>
          <w:sz w:val="22"/>
          <w:szCs w:val="22"/>
        </w:rPr>
      </w:pPr>
    </w:p>
    <w:p w14:paraId="504A1656" w14:textId="4F6B5B48"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lastRenderedPageBreak/>
        <w:t>A obrigação de confidencialidade aqui pactuada permanecerá vigente por tempo indeterminado, inclusive após o término deste Contrato.</w:t>
      </w:r>
    </w:p>
    <w:p w14:paraId="59FF1B17" w14:textId="2ABF1CFF" w:rsidR="00CC2ECF" w:rsidRPr="006E5AD2" w:rsidRDefault="00CC2ECF" w:rsidP="0066209F">
      <w:pPr>
        <w:pStyle w:val="PargrafodaLista"/>
        <w:suppressAutoHyphens w:val="0"/>
        <w:spacing w:after="200"/>
        <w:ind w:left="0"/>
        <w:contextualSpacing/>
        <w:jc w:val="both"/>
        <w:rPr>
          <w:sz w:val="22"/>
          <w:szCs w:val="22"/>
        </w:rPr>
      </w:pPr>
    </w:p>
    <w:p w14:paraId="71431617" w14:textId="0E93C109" w:rsidR="00CC2ECF" w:rsidRPr="006E5AD2" w:rsidRDefault="00CC2ECF" w:rsidP="00BA73A7">
      <w:pPr>
        <w:tabs>
          <w:tab w:val="left" w:pos="567"/>
        </w:tabs>
        <w:jc w:val="both"/>
        <w:rPr>
          <w:color w:val="222222"/>
          <w:sz w:val="22"/>
          <w:szCs w:val="22"/>
          <w:lang w:eastAsia="pt-BR"/>
        </w:rPr>
      </w:pPr>
      <w:r w:rsidRPr="006E5AD2">
        <w:rPr>
          <w:b/>
          <w:sz w:val="22"/>
          <w:szCs w:val="22"/>
        </w:rPr>
        <w:t xml:space="preserve">CLÁUSULA DÉCIMA </w:t>
      </w:r>
      <w:r w:rsidR="0066209F">
        <w:rPr>
          <w:b/>
          <w:sz w:val="22"/>
          <w:szCs w:val="22"/>
        </w:rPr>
        <w:t xml:space="preserve">QUINTA - </w:t>
      </w:r>
      <w:r w:rsidRPr="006E5AD2">
        <w:rPr>
          <w:b/>
          <w:color w:val="222222"/>
          <w:sz w:val="22"/>
          <w:szCs w:val="22"/>
          <w:lang w:eastAsia="pt-BR"/>
        </w:rPr>
        <w:t>DADOS PESSOAIS</w:t>
      </w:r>
      <w:r w:rsidRPr="006E5AD2">
        <w:rPr>
          <w:color w:val="222222"/>
          <w:sz w:val="22"/>
          <w:szCs w:val="22"/>
          <w:lang w:eastAsia="pt-BR"/>
        </w:rPr>
        <w:t>:</w:t>
      </w:r>
    </w:p>
    <w:p w14:paraId="1DB4A39A" w14:textId="35F501DE" w:rsidR="00CC2ECF" w:rsidRPr="006E5AD2" w:rsidRDefault="00CC2ECF" w:rsidP="00BA73A7">
      <w:pPr>
        <w:tabs>
          <w:tab w:val="left" w:pos="567"/>
        </w:tabs>
        <w:jc w:val="both"/>
        <w:rPr>
          <w:color w:val="222222"/>
          <w:sz w:val="22"/>
          <w:szCs w:val="22"/>
          <w:lang w:eastAsia="pt-BR"/>
        </w:rPr>
      </w:pPr>
    </w:p>
    <w:p w14:paraId="0897CDCF" w14:textId="5A358F88" w:rsidR="00CC2ECF" w:rsidRPr="0066209F"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Quando a contratação implicar no acesso, recebimento, processamento, transmissão, tratamento e/ou transferência de dados de caráter pessoal, a</w:t>
      </w:r>
      <w:r w:rsidR="0025033E" w:rsidRPr="0066209F">
        <w:rPr>
          <w:sz w:val="22"/>
          <w:szCs w:val="22"/>
        </w:rPr>
        <w:t>s PARTES</w:t>
      </w:r>
      <w:r w:rsidRPr="0066209F">
        <w:rPr>
          <w:sz w:val="22"/>
          <w:szCs w:val="22"/>
        </w:rPr>
        <w:t xml:space="preserve"> </w:t>
      </w:r>
      <w:r w:rsidR="0025033E" w:rsidRPr="0066209F">
        <w:rPr>
          <w:sz w:val="22"/>
          <w:szCs w:val="22"/>
        </w:rPr>
        <w:t>se obrigam a</w:t>
      </w:r>
      <w:r w:rsidRPr="0066209F">
        <w:rPr>
          <w:sz w:val="22"/>
          <w:szCs w:val="22"/>
        </w:rPr>
        <w:t>:</w:t>
      </w:r>
    </w:p>
    <w:p w14:paraId="42BF259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A12C057"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a) cumprir as leis de privacidade de dados em relação ao tratamento de dados pessoais objeto deste Contrato, naquilo que for aplicável;</w:t>
      </w:r>
    </w:p>
    <w:p w14:paraId="7C69AE4E"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D50EB55" w14:textId="27E439DE"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b) tratar os dados de caráter pessoal a que tenha</w:t>
      </w:r>
      <w:r w:rsidR="0025033E" w:rsidRPr="006E5AD2">
        <w:rPr>
          <w:color w:val="222222"/>
          <w:sz w:val="22"/>
          <w:szCs w:val="22"/>
          <w:lang w:eastAsia="pt-BR"/>
        </w:rPr>
        <w:t>m</w:t>
      </w:r>
      <w:r w:rsidRPr="006E5AD2">
        <w:rPr>
          <w:color w:val="222222"/>
          <w:sz w:val="22"/>
          <w:szCs w:val="22"/>
          <w:lang w:eastAsia="pt-BR"/>
        </w:rPr>
        <w:t xml:space="preserve"> acesso, em razão da prestação dos serviços, com a exclusiva finalidade de </w:t>
      </w:r>
      <w:r w:rsidR="00C73183" w:rsidRPr="006E5AD2">
        <w:rPr>
          <w:color w:val="222222"/>
          <w:sz w:val="22"/>
          <w:szCs w:val="22"/>
          <w:lang w:eastAsia="pt-BR"/>
        </w:rPr>
        <w:t>executar o presente contrato</w:t>
      </w:r>
      <w:r w:rsidRPr="006E5AD2">
        <w:rPr>
          <w:color w:val="222222"/>
          <w:sz w:val="22"/>
          <w:szCs w:val="22"/>
          <w:lang w:eastAsia="pt-BR"/>
        </w:rPr>
        <w:t>;</w:t>
      </w:r>
    </w:p>
    <w:p w14:paraId="2461059B"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20CA2D" w14:textId="798CBB6F"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c) não divulgar a terceiros os dados de caráter pessoal a que tenha tido acesso, salvo mediante prévia e expressa autorização do </w:t>
      </w:r>
      <w:r w:rsidR="0025033E" w:rsidRPr="006E5AD2">
        <w:rPr>
          <w:color w:val="222222"/>
          <w:sz w:val="22"/>
          <w:szCs w:val="22"/>
          <w:lang w:eastAsia="pt-BR"/>
        </w:rPr>
        <w:t>Titular</w:t>
      </w:r>
      <w:r w:rsidRPr="006E5AD2">
        <w:rPr>
          <w:color w:val="222222"/>
          <w:sz w:val="22"/>
          <w:szCs w:val="22"/>
          <w:lang w:eastAsia="pt-BR"/>
        </w:rPr>
        <w:t>;</w:t>
      </w:r>
    </w:p>
    <w:p w14:paraId="39F8E30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C2A9D13"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d) manter em absoluto sigilo todos os dados de caráter pessoal e informações que lhe tenham sido confiados, obrigação esta que subsistirá ao término da prestação dos serviços;</w:t>
      </w:r>
    </w:p>
    <w:p w14:paraId="29D89C5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5F2CFE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e) não tratar dados pessoais em local diferente do estabelecido pelas Partes;</w:t>
      </w:r>
    </w:p>
    <w:p w14:paraId="7F1DEAD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C81181" w14:textId="32821C31"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f) não reter quaisquer Dados Pessoais do</w:t>
      </w:r>
      <w:r w:rsidR="0025033E" w:rsidRPr="006E5AD2">
        <w:rPr>
          <w:color w:val="222222"/>
          <w:sz w:val="22"/>
          <w:szCs w:val="22"/>
          <w:lang w:eastAsia="pt-BR"/>
        </w:rPr>
        <w:t>s Titulares</w:t>
      </w:r>
      <w:r w:rsidRPr="006E5AD2">
        <w:rPr>
          <w:color w:val="222222"/>
          <w:sz w:val="22"/>
          <w:szCs w:val="22"/>
          <w:lang w:eastAsia="pt-BR"/>
        </w:rPr>
        <w:t xml:space="preserve"> por um período superior ao necessário para a execução dos serviços e/ou para o cumprimento das suas obrigações nos termos do Contrato, ou conforme necessário ou permitido pela lei aplicável. Finalizado o Contrato por qualquer causa, deverá a CONTRATADA</w:t>
      </w:r>
      <w:r w:rsidR="00C73183" w:rsidRPr="006E5AD2">
        <w:rPr>
          <w:color w:val="222222"/>
          <w:sz w:val="22"/>
          <w:szCs w:val="22"/>
          <w:lang w:eastAsia="pt-BR"/>
        </w:rPr>
        <w:t>, quando possível,</w:t>
      </w:r>
      <w:r w:rsidRPr="006E5AD2">
        <w:rPr>
          <w:color w:val="222222"/>
          <w:sz w:val="22"/>
          <w:szCs w:val="22"/>
          <w:lang w:eastAsia="pt-BR"/>
        </w:rPr>
        <w:t xml:space="preserve"> apagar/destruir com segurança (mediante confirmação por escrito), ou devolver ao </w:t>
      </w:r>
      <w:r w:rsidR="00C73183" w:rsidRPr="006E5AD2">
        <w:rPr>
          <w:color w:val="222222"/>
          <w:sz w:val="22"/>
          <w:szCs w:val="22"/>
          <w:lang w:eastAsia="pt-BR"/>
        </w:rPr>
        <w:t>Titular</w:t>
      </w:r>
      <w:r w:rsidRPr="006E5AD2">
        <w:rPr>
          <w:color w:val="222222"/>
          <w:sz w:val="22"/>
          <w:szCs w:val="22"/>
          <w:lang w:eastAsia="pt-BR"/>
        </w:rPr>
        <w:t xml:space="preserve"> (quando solicitado) todos os documentos que contenham dados de caráter pessoal, a que tenha tido acesso durante a prestação dos serviços, bem como qualquer cópia destes, seja de forma documental ou magnética, a menos que a sua manutenção seja exigida ou assegurada pela legislação vigente;</w:t>
      </w:r>
    </w:p>
    <w:p w14:paraId="4B544706"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B357DC1" w14:textId="448053D3"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g) colaborar </w:t>
      </w:r>
      <w:r w:rsidR="00C73183" w:rsidRPr="006E5AD2">
        <w:rPr>
          <w:color w:val="222222"/>
          <w:sz w:val="22"/>
          <w:szCs w:val="22"/>
          <w:lang w:eastAsia="pt-BR"/>
        </w:rPr>
        <w:t>entre si para</w:t>
      </w:r>
      <w:r w:rsidRPr="006E5AD2">
        <w:rPr>
          <w:color w:val="222222"/>
          <w:sz w:val="22"/>
          <w:szCs w:val="22"/>
          <w:lang w:eastAsia="pt-BR"/>
        </w:rPr>
        <w:t xml:space="preserve"> o integral cumprimento das disposições previstas nas leis de proteção de dados pessoais;</w:t>
      </w:r>
    </w:p>
    <w:p w14:paraId="4E26476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35580F6" w14:textId="51B99818"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h) </w:t>
      </w:r>
      <w:r w:rsidR="00C73183" w:rsidRPr="006E5AD2">
        <w:rPr>
          <w:color w:val="222222"/>
          <w:sz w:val="22"/>
          <w:szCs w:val="22"/>
          <w:lang w:eastAsia="pt-BR"/>
        </w:rPr>
        <w:t xml:space="preserve">A CONTRATADA irá </w:t>
      </w:r>
      <w:r w:rsidRPr="006E5AD2">
        <w:rPr>
          <w:color w:val="222222"/>
          <w:sz w:val="22"/>
          <w:szCs w:val="22"/>
          <w:lang w:eastAsia="pt-BR"/>
        </w:rPr>
        <w:t>notificar prontamente o CONTRATANTE por escrito sempre que souber ou suspeitar que ocorreu um incidente de segurança, ou uma violação à lei de proteção de dados pessoais.</w:t>
      </w:r>
    </w:p>
    <w:p w14:paraId="762B525B" w14:textId="77036265" w:rsidR="00CC2ECF" w:rsidRPr="006E5AD2" w:rsidRDefault="00CC2ECF" w:rsidP="00CC2ECF">
      <w:pPr>
        <w:tabs>
          <w:tab w:val="left" w:pos="567"/>
        </w:tabs>
        <w:jc w:val="both"/>
        <w:rPr>
          <w:color w:val="222222"/>
          <w:sz w:val="22"/>
          <w:szCs w:val="22"/>
          <w:lang w:eastAsia="pt-BR"/>
        </w:rPr>
      </w:pPr>
    </w:p>
    <w:p w14:paraId="57E2A7EA" w14:textId="0313EB89" w:rsidR="00CC2ECF" w:rsidRPr="006E5AD2"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Para os propósitos deste Contrato, “dados de caráter pessoal" significam todas as informações acessadas ou recebidas pela CONTRATADA em qualquer forma tangível ou intangível referente, ou que pessoalmente identifiquem ou tornem identificáveis, qualquer empregado, cliente, agente, usuário final, fornecedor, contato ou representante do CONTRATANTE.</w:t>
      </w:r>
    </w:p>
    <w:p w14:paraId="29BBE9D9" w14:textId="77777777" w:rsidR="001245B6" w:rsidRPr="006E5AD2" w:rsidRDefault="001245B6" w:rsidP="001245B6">
      <w:pPr>
        <w:tabs>
          <w:tab w:val="left" w:pos="567"/>
        </w:tabs>
        <w:jc w:val="both"/>
        <w:rPr>
          <w:b/>
          <w:sz w:val="22"/>
          <w:szCs w:val="22"/>
        </w:rPr>
      </w:pPr>
    </w:p>
    <w:p w14:paraId="2906EADF" w14:textId="7D2FB382" w:rsidR="005E4A4F" w:rsidRPr="006E5AD2" w:rsidRDefault="005E4A4F" w:rsidP="0012634C">
      <w:pPr>
        <w:suppressAutoHyphens w:val="0"/>
        <w:spacing w:after="160" w:line="259" w:lineRule="auto"/>
        <w:rPr>
          <w:b/>
          <w:sz w:val="22"/>
          <w:szCs w:val="22"/>
        </w:rPr>
      </w:pPr>
      <w:r w:rsidRPr="006E5AD2">
        <w:rPr>
          <w:b/>
          <w:sz w:val="22"/>
          <w:szCs w:val="22"/>
        </w:rPr>
        <w:t xml:space="preserve">CLÁUSULA DÉCIMA </w:t>
      </w:r>
      <w:r w:rsidR="0066209F">
        <w:rPr>
          <w:b/>
          <w:sz w:val="22"/>
          <w:szCs w:val="22"/>
        </w:rPr>
        <w:t>SEXTA</w:t>
      </w:r>
      <w:r w:rsidR="003E6AA6" w:rsidRPr="006E5AD2">
        <w:rPr>
          <w:b/>
          <w:sz w:val="22"/>
          <w:szCs w:val="22"/>
        </w:rPr>
        <w:t xml:space="preserve"> </w:t>
      </w:r>
      <w:r w:rsidRPr="006E5AD2">
        <w:rPr>
          <w:b/>
          <w:sz w:val="22"/>
          <w:szCs w:val="22"/>
        </w:rPr>
        <w:t>– DO FORO</w:t>
      </w:r>
      <w:r w:rsidR="0066209F">
        <w:rPr>
          <w:b/>
          <w:sz w:val="22"/>
          <w:szCs w:val="22"/>
        </w:rPr>
        <w:t>:</w:t>
      </w:r>
    </w:p>
    <w:p w14:paraId="096D39F7" w14:textId="77777777" w:rsidR="005E4A4F" w:rsidRPr="006E5AD2" w:rsidRDefault="005E4A4F" w:rsidP="0066209F">
      <w:pPr>
        <w:pStyle w:val="PargrafodaLista"/>
        <w:numPr>
          <w:ilvl w:val="0"/>
          <w:numId w:val="11"/>
        </w:numPr>
        <w:tabs>
          <w:tab w:val="left" w:pos="567"/>
        </w:tabs>
        <w:suppressAutoHyphens w:val="0"/>
        <w:spacing w:after="200"/>
        <w:contextualSpacing/>
        <w:jc w:val="both"/>
        <w:rPr>
          <w:vanish/>
          <w:sz w:val="22"/>
          <w:szCs w:val="22"/>
        </w:rPr>
      </w:pPr>
    </w:p>
    <w:p w14:paraId="10980801" w14:textId="77777777" w:rsidR="003E6AA6" w:rsidRPr="006E5AD2" w:rsidRDefault="003E6AA6" w:rsidP="003E6AA6">
      <w:pPr>
        <w:tabs>
          <w:tab w:val="left" w:pos="567"/>
        </w:tabs>
        <w:suppressAutoHyphens w:val="0"/>
        <w:spacing w:after="200"/>
        <w:contextualSpacing/>
        <w:jc w:val="both"/>
        <w:rPr>
          <w:sz w:val="22"/>
          <w:szCs w:val="22"/>
        </w:rPr>
      </w:pPr>
    </w:p>
    <w:p w14:paraId="67F20206" w14:textId="46470190" w:rsidR="003E6AA6" w:rsidRDefault="005E4A4F" w:rsidP="0066209F">
      <w:pPr>
        <w:pStyle w:val="PargrafodaLista"/>
        <w:numPr>
          <w:ilvl w:val="1"/>
          <w:numId w:val="11"/>
        </w:numPr>
        <w:suppressAutoHyphens w:val="0"/>
        <w:spacing w:after="200"/>
        <w:ind w:left="0" w:firstLine="0"/>
        <w:contextualSpacing/>
        <w:jc w:val="both"/>
        <w:rPr>
          <w:sz w:val="22"/>
          <w:szCs w:val="22"/>
        </w:rPr>
      </w:pPr>
      <w:r w:rsidRPr="006E5AD2">
        <w:rPr>
          <w:sz w:val="22"/>
          <w:szCs w:val="22"/>
        </w:rPr>
        <w:lastRenderedPageBreak/>
        <w:t>As Partes elegem o Foro de Brasília, Distrito Federal, para dirimir quaisquer dúvidas ou questões oriundas deste instrumento, renunciando expressamente a qualquer outro.</w:t>
      </w:r>
    </w:p>
    <w:p w14:paraId="5BC7093C" w14:textId="77777777" w:rsidR="0066209F" w:rsidRPr="006E5AD2" w:rsidRDefault="0066209F" w:rsidP="00296205">
      <w:pPr>
        <w:tabs>
          <w:tab w:val="left" w:pos="567"/>
        </w:tabs>
        <w:suppressAutoHyphens w:val="0"/>
        <w:spacing w:after="200"/>
        <w:contextualSpacing/>
        <w:jc w:val="both"/>
        <w:rPr>
          <w:sz w:val="22"/>
          <w:szCs w:val="22"/>
        </w:rPr>
      </w:pPr>
    </w:p>
    <w:p w14:paraId="4B120AFB" w14:textId="455CB9D4" w:rsidR="005E4A4F" w:rsidRPr="006E5AD2" w:rsidRDefault="005E4A4F" w:rsidP="00296205">
      <w:pPr>
        <w:tabs>
          <w:tab w:val="left" w:pos="567"/>
        </w:tabs>
        <w:suppressAutoHyphens w:val="0"/>
        <w:spacing w:after="200"/>
        <w:contextualSpacing/>
        <w:jc w:val="both"/>
        <w:rPr>
          <w:sz w:val="22"/>
          <w:szCs w:val="22"/>
        </w:rPr>
      </w:pPr>
      <w:r w:rsidRPr="006E5AD2">
        <w:rPr>
          <w:sz w:val="22"/>
          <w:szCs w:val="22"/>
        </w:rPr>
        <w:t>E por estarem justos e contratados, as Partes firmam o presente contrato em 0</w:t>
      </w:r>
      <w:r w:rsidR="0066209F">
        <w:rPr>
          <w:sz w:val="22"/>
          <w:szCs w:val="22"/>
        </w:rPr>
        <w:t>2 (duas</w:t>
      </w:r>
      <w:r w:rsidRPr="006E5AD2">
        <w:rPr>
          <w:sz w:val="22"/>
          <w:szCs w:val="22"/>
        </w:rPr>
        <w:t>) vias de um só teor na presença de 02 (duas) testemunhas.</w:t>
      </w:r>
    </w:p>
    <w:p w14:paraId="4D26E473" w14:textId="77777777" w:rsidR="0009192D" w:rsidRDefault="0009192D" w:rsidP="005E4A4F">
      <w:pPr>
        <w:pStyle w:val="PargrafodaLista"/>
        <w:tabs>
          <w:tab w:val="left" w:pos="567"/>
        </w:tabs>
        <w:ind w:left="0"/>
        <w:jc w:val="right"/>
        <w:rPr>
          <w:sz w:val="22"/>
          <w:szCs w:val="22"/>
        </w:rPr>
      </w:pPr>
    </w:p>
    <w:p w14:paraId="0E3C2936" w14:textId="4B5669D5" w:rsidR="005E4A4F" w:rsidRDefault="005E4A4F" w:rsidP="005E4A4F">
      <w:pPr>
        <w:pStyle w:val="PargrafodaLista"/>
        <w:tabs>
          <w:tab w:val="left" w:pos="567"/>
        </w:tabs>
        <w:ind w:left="0"/>
        <w:jc w:val="right"/>
        <w:rPr>
          <w:sz w:val="22"/>
          <w:szCs w:val="22"/>
        </w:rPr>
      </w:pPr>
      <w:r w:rsidRPr="006E5AD2">
        <w:rPr>
          <w:sz w:val="22"/>
          <w:szCs w:val="22"/>
        </w:rPr>
        <w:t xml:space="preserve">Brasília, </w:t>
      </w:r>
      <w:r w:rsidR="0066209F">
        <w:rPr>
          <w:sz w:val="22"/>
          <w:szCs w:val="22"/>
        </w:rPr>
        <w:t>_____</w:t>
      </w:r>
      <w:r w:rsidR="00296205" w:rsidRPr="006E5AD2">
        <w:rPr>
          <w:sz w:val="22"/>
          <w:szCs w:val="22"/>
        </w:rPr>
        <w:t xml:space="preserve"> </w:t>
      </w:r>
      <w:r w:rsidRPr="006E5AD2">
        <w:rPr>
          <w:sz w:val="22"/>
          <w:szCs w:val="22"/>
        </w:rPr>
        <w:t xml:space="preserve">de </w:t>
      </w:r>
      <w:r w:rsidR="0066209F">
        <w:rPr>
          <w:sz w:val="22"/>
          <w:szCs w:val="22"/>
        </w:rPr>
        <w:t>______________________</w:t>
      </w:r>
      <w:r w:rsidR="00296205" w:rsidRPr="006E5AD2">
        <w:rPr>
          <w:sz w:val="22"/>
          <w:szCs w:val="22"/>
        </w:rPr>
        <w:t xml:space="preserve"> </w:t>
      </w:r>
      <w:proofErr w:type="spellStart"/>
      <w:r w:rsidRPr="006E5AD2">
        <w:rPr>
          <w:sz w:val="22"/>
          <w:szCs w:val="22"/>
        </w:rPr>
        <w:t>de</w:t>
      </w:r>
      <w:proofErr w:type="spellEnd"/>
      <w:r w:rsidRPr="006E5AD2">
        <w:rPr>
          <w:sz w:val="22"/>
          <w:szCs w:val="22"/>
        </w:rPr>
        <w:t xml:space="preserve"> 20</w:t>
      </w:r>
      <w:r w:rsidR="003F1E17" w:rsidRPr="006E5AD2">
        <w:rPr>
          <w:sz w:val="22"/>
          <w:szCs w:val="22"/>
        </w:rPr>
        <w:t>2</w:t>
      </w:r>
      <w:r w:rsidR="0066209F">
        <w:rPr>
          <w:sz w:val="22"/>
          <w:szCs w:val="22"/>
        </w:rPr>
        <w:t>3</w:t>
      </w:r>
      <w:r w:rsidRPr="006E5AD2">
        <w:rPr>
          <w:sz w:val="22"/>
          <w:szCs w:val="22"/>
        </w:rPr>
        <w:t>.</w:t>
      </w:r>
    </w:p>
    <w:p w14:paraId="0E080E97" w14:textId="77777777" w:rsidR="0066209F" w:rsidRDefault="0066209F" w:rsidP="005E4A4F">
      <w:pPr>
        <w:pStyle w:val="PargrafodaLista"/>
        <w:tabs>
          <w:tab w:val="left" w:pos="567"/>
        </w:tabs>
        <w:ind w:left="0"/>
        <w:jc w:val="right"/>
        <w:rPr>
          <w:sz w:val="22"/>
          <w:szCs w:val="22"/>
        </w:rPr>
      </w:pPr>
    </w:p>
    <w:p w14:paraId="66248095" w14:textId="77777777" w:rsidR="0066209F" w:rsidRDefault="0066209F" w:rsidP="005E4A4F">
      <w:pPr>
        <w:pStyle w:val="PargrafodaLista"/>
        <w:tabs>
          <w:tab w:val="left" w:pos="567"/>
        </w:tabs>
        <w:ind w:left="0"/>
        <w:jc w:val="right"/>
        <w:rPr>
          <w:sz w:val="22"/>
          <w:szCs w:val="22"/>
        </w:rPr>
      </w:pPr>
    </w:p>
    <w:p w14:paraId="2165CA25" w14:textId="77777777" w:rsidR="0066209F" w:rsidRPr="006E5AD2" w:rsidRDefault="0066209F" w:rsidP="005E4A4F">
      <w:pPr>
        <w:pStyle w:val="PargrafodaLista"/>
        <w:tabs>
          <w:tab w:val="left" w:pos="567"/>
        </w:tabs>
        <w:ind w:left="0"/>
        <w:jc w:val="right"/>
        <w:rPr>
          <w:sz w:val="22"/>
          <w:szCs w:val="22"/>
        </w:rPr>
      </w:pPr>
    </w:p>
    <w:p w14:paraId="3505B0EB" w14:textId="25FDD11C" w:rsidR="005E4A4F" w:rsidRPr="006E5AD2" w:rsidRDefault="0009192D" w:rsidP="0066209F">
      <w:pPr>
        <w:pStyle w:val="PargrafodaLista"/>
        <w:tabs>
          <w:tab w:val="left" w:pos="567"/>
        </w:tabs>
        <w:ind w:left="0"/>
        <w:jc w:val="center"/>
        <w:rPr>
          <w:sz w:val="22"/>
          <w:szCs w:val="22"/>
        </w:rPr>
      </w:pPr>
      <w:r w:rsidRPr="0009192D">
        <w:rPr>
          <w:noProof/>
          <w:sz w:val="22"/>
          <w:szCs w:val="22"/>
        </w:rPr>
        <w:drawing>
          <wp:inline distT="0" distB="0" distL="0" distR="0" wp14:anchorId="154BE0D0" wp14:editId="546913ED">
            <wp:extent cx="1208598" cy="1026394"/>
            <wp:effectExtent l="0" t="0" r="0" b="2540"/>
            <wp:docPr id="5973024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462" name="Imagem 1" descr="Texto&#10;&#10;O conteúdo gerado por IA pode estar incorreto."/>
                    <pic:cNvPicPr/>
                  </pic:nvPicPr>
                  <pic:blipFill>
                    <a:blip r:embed="rId8"/>
                    <a:stretch>
                      <a:fillRect/>
                    </a:stretch>
                  </pic:blipFill>
                  <pic:spPr>
                    <a:xfrm>
                      <a:off x="0" y="0"/>
                      <a:ext cx="1226814" cy="1041864"/>
                    </a:xfrm>
                    <a:prstGeom prst="rect">
                      <a:avLst/>
                    </a:prstGeom>
                  </pic:spPr>
                </pic:pic>
              </a:graphicData>
            </a:graphic>
          </wp:inline>
        </w:drawing>
      </w:r>
    </w:p>
    <w:p w14:paraId="3660F8F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______________________________________________________</w:t>
      </w:r>
    </w:p>
    <w:p w14:paraId="38EBDE4D" w14:textId="423C1797" w:rsidR="005E4A4F" w:rsidRPr="006E5AD2" w:rsidRDefault="00D347C6" w:rsidP="0066209F">
      <w:pPr>
        <w:pStyle w:val="PargrafodaLista"/>
        <w:tabs>
          <w:tab w:val="left" w:pos="567"/>
        </w:tabs>
        <w:ind w:left="0"/>
        <w:jc w:val="center"/>
        <w:rPr>
          <w:b/>
          <w:sz w:val="22"/>
          <w:szCs w:val="22"/>
        </w:rPr>
      </w:pPr>
      <w:r>
        <w:rPr>
          <w:b/>
          <w:sz w:val="22"/>
          <w:szCs w:val="22"/>
        </w:rPr>
        <w:t>CONTRATADA</w:t>
      </w:r>
    </w:p>
    <w:p w14:paraId="05A67B33" w14:textId="77777777" w:rsidR="005E4A4F" w:rsidRPr="006E5AD2" w:rsidRDefault="005E4A4F" w:rsidP="0066209F">
      <w:pPr>
        <w:pStyle w:val="PargrafodaLista"/>
        <w:tabs>
          <w:tab w:val="left" w:pos="567"/>
        </w:tabs>
        <w:ind w:left="0"/>
        <w:jc w:val="center"/>
        <w:rPr>
          <w:sz w:val="22"/>
          <w:szCs w:val="22"/>
        </w:rPr>
      </w:pPr>
    </w:p>
    <w:p w14:paraId="5ED0FC49" w14:textId="77777777" w:rsidR="001245B6" w:rsidRDefault="001245B6" w:rsidP="0066209F">
      <w:pPr>
        <w:pStyle w:val="PargrafodaLista"/>
        <w:tabs>
          <w:tab w:val="left" w:pos="567"/>
        </w:tabs>
        <w:ind w:left="0"/>
        <w:jc w:val="center"/>
        <w:rPr>
          <w:sz w:val="22"/>
          <w:szCs w:val="22"/>
        </w:rPr>
      </w:pPr>
    </w:p>
    <w:p w14:paraId="73F02331" w14:textId="77777777" w:rsidR="0009192D" w:rsidRDefault="0009192D" w:rsidP="0066209F">
      <w:pPr>
        <w:pStyle w:val="PargrafodaLista"/>
        <w:tabs>
          <w:tab w:val="left" w:pos="567"/>
        </w:tabs>
        <w:ind w:left="0"/>
        <w:jc w:val="center"/>
        <w:rPr>
          <w:sz w:val="22"/>
          <w:szCs w:val="22"/>
        </w:rPr>
      </w:pPr>
    </w:p>
    <w:p w14:paraId="6E63AFB6" w14:textId="77777777" w:rsidR="0066209F" w:rsidRPr="006E5AD2" w:rsidRDefault="0066209F" w:rsidP="0066209F">
      <w:pPr>
        <w:pStyle w:val="PargrafodaLista"/>
        <w:tabs>
          <w:tab w:val="left" w:pos="567"/>
        </w:tabs>
        <w:ind w:left="0"/>
        <w:jc w:val="center"/>
        <w:rPr>
          <w:sz w:val="22"/>
          <w:szCs w:val="22"/>
        </w:rPr>
      </w:pPr>
    </w:p>
    <w:p w14:paraId="126B758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w:t>
      </w:r>
    </w:p>
    <w:p w14:paraId="77ED599F" w14:textId="07C6D351" w:rsidR="00C038B9" w:rsidRDefault="0009192D" w:rsidP="0066209F">
      <w:pPr>
        <w:pStyle w:val="PargrafodaLista"/>
        <w:tabs>
          <w:tab w:val="left" w:pos="567"/>
        </w:tabs>
        <w:ind w:left="0"/>
        <w:jc w:val="center"/>
        <w:rPr>
          <w:b/>
          <w:sz w:val="22"/>
          <w:szCs w:val="22"/>
        </w:rPr>
      </w:pPr>
      <w:r>
        <w:rPr>
          <w:b/>
          <w:sz w:val="22"/>
          <w:szCs w:val="22"/>
        </w:rPr>
        <w:t>CONTRATANTE</w:t>
      </w:r>
    </w:p>
    <w:p w14:paraId="7AA50DF8" w14:textId="77777777" w:rsidR="00D347C6" w:rsidRPr="006E5AD2" w:rsidRDefault="00D347C6" w:rsidP="0066209F">
      <w:pPr>
        <w:pStyle w:val="PargrafodaLista"/>
        <w:tabs>
          <w:tab w:val="left" w:pos="567"/>
        </w:tabs>
        <w:ind w:left="0"/>
        <w:jc w:val="center"/>
        <w:rPr>
          <w:b/>
          <w:sz w:val="22"/>
          <w:szCs w:val="22"/>
        </w:rPr>
      </w:pPr>
    </w:p>
    <w:p w14:paraId="67941FBF" w14:textId="77777777" w:rsidR="00C038B9" w:rsidRPr="006E5AD2" w:rsidRDefault="00C038B9" w:rsidP="005E4A4F">
      <w:pPr>
        <w:pStyle w:val="PargrafodaLista"/>
        <w:tabs>
          <w:tab w:val="left" w:pos="567"/>
        </w:tabs>
        <w:ind w:left="0"/>
        <w:jc w:val="both"/>
        <w:rPr>
          <w:b/>
          <w:sz w:val="22"/>
          <w:szCs w:val="22"/>
        </w:rPr>
      </w:pPr>
    </w:p>
    <w:p w14:paraId="3892CD4F" w14:textId="77777777" w:rsidR="00C038B9" w:rsidRPr="006E5AD2" w:rsidRDefault="00C038B9" w:rsidP="005E4A4F">
      <w:pPr>
        <w:pStyle w:val="PargrafodaLista"/>
        <w:tabs>
          <w:tab w:val="left" w:pos="567"/>
        </w:tabs>
        <w:ind w:left="0"/>
        <w:jc w:val="both"/>
        <w:rPr>
          <w:b/>
          <w:sz w:val="22"/>
          <w:szCs w:val="22"/>
        </w:rPr>
      </w:pPr>
    </w:p>
    <w:p w14:paraId="72DB3141" w14:textId="77777777" w:rsidR="005E4A4F" w:rsidRPr="006E5AD2" w:rsidRDefault="005E4A4F" w:rsidP="005E4A4F">
      <w:pPr>
        <w:pStyle w:val="PargrafodaLista"/>
        <w:tabs>
          <w:tab w:val="left" w:pos="567"/>
        </w:tabs>
        <w:ind w:left="0"/>
        <w:jc w:val="both"/>
        <w:rPr>
          <w:b/>
          <w:sz w:val="22"/>
          <w:szCs w:val="22"/>
        </w:rPr>
      </w:pPr>
      <w:r w:rsidRPr="006E5AD2">
        <w:rPr>
          <w:b/>
          <w:sz w:val="22"/>
          <w:szCs w:val="22"/>
        </w:rPr>
        <w:t>TESTEMUNHAS</w:t>
      </w:r>
    </w:p>
    <w:p w14:paraId="5DFD777C" w14:textId="77777777" w:rsidR="00183217" w:rsidRPr="006E5AD2" w:rsidRDefault="00183217" w:rsidP="005E4A4F">
      <w:pPr>
        <w:pStyle w:val="PargrafodaLista"/>
        <w:tabs>
          <w:tab w:val="left" w:pos="567"/>
        </w:tabs>
        <w:ind w:left="0"/>
        <w:jc w:val="both"/>
        <w:rPr>
          <w:b/>
          <w:sz w:val="22"/>
          <w:szCs w:val="22"/>
        </w:rPr>
      </w:pPr>
    </w:p>
    <w:p w14:paraId="5FDDA709" w14:textId="77777777" w:rsidR="005E4A4F" w:rsidRPr="006E5AD2" w:rsidRDefault="005E4A4F" w:rsidP="005E4A4F">
      <w:pPr>
        <w:pStyle w:val="PargrafodaLista"/>
        <w:tabs>
          <w:tab w:val="left" w:pos="567"/>
        </w:tabs>
        <w:ind w:left="0"/>
        <w:jc w:val="both"/>
        <w:rPr>
          <w:sz w:val="22"/>
          <w:szCs w:val="22"/>
        </w:rPr>
      </w:pPr>
      <w:r w:rsidRPr="006E5AD2">
        <w:rPr>
          <w:sz w:val="22"/>
          <w:szCs w:val="22"/>
        </w:rPr>
        <w:t>_______________________</w:t>
      </w:r>
      <w:r w:rsidRPr="006E5AD2">
        <w:rPr>
          <w:sz w:val="22"/>
          <w:szCs w:val="22"/>
        </w:rPr>
        <w:tab/>
      </w:r>
      <w:r w:rsidRPr="006E5AD2">
        <w:rPr>
          <w:sz w:val="22"/>
          <w:szCs w:val="22"/>
        </w:rPr>
        <w:tab/>
      </w:r>
      <w:r w:rsidRPr="006E5AD2">
        <w:rPr>
          <w:sz w:val="22"/>
          <w:szCs w:val="22"/>
        </w:rPr>
        <w:tab/>
      </w:r>
      <w:r w:rsidRPr="006E5AD2">
        <w:rPr>
          <w:sz w:val="22"/>
          <w:szCs w:val="22"/>
        </w:rPr>
        <w:tab/>
        <w:t>_______________________</w:t>
      </w:r>
    </w:p>
    <w:p w14:paraId="555E000D" w14:textId="77777777" w:rsidR="005E4A4F" w:rsidRPr="006E5AD2" w:rsidRDefault="005E4A4F" w:rsidP="005E4A4F">
      <w:pPr>
        <w:pStyle w:val="PargrafodaLista"/>
        <w:tabs>
          <w:tab w:val="left" w:pos="567"/>
        </w:tabs>
        <w:ind w:left="0"/>
        <w:jc w:val="both"/>
        <w:rPr>
          <w:sz w:val="22"/>
          <w:szCs w:val="22"/>
        </w:rPr>
      </w:pPr>
      <w:r w:rsidRPr="006E5AD2">
        <w:rPr>
          <w:sz w:val="22"/>
          <w:szCs w:val="22"/>
        </w:rPr>
        <w:t xml:space="preserve">Nome: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Nome:</w:t>
      </w:r>
    </w:p>
    <w:p w14:paraId="0EFFFD55" w14:textId="63B8788F" w:rsidR="00F51CA0" w:rsidRPr="006E5AD2" w:rsidRDefault="005E4A4F" w:rsidP="0009192D">
      <w:pPr>
        <w:pStyle w:val="PargrafodaLista"/>
        <w:tabs>
          <w:tab w:val="left" w:pos="567"/>
        </w:tabs>
        <w:ind w:left="0"/>
        <w:jc w:val="both"/>
      </w:pPr>
      <w:r w:rsidRPr="006E5AD2">
        <w:rPr>
          <w:sz w:val="22"/>
          <w:szCs w:val="22"/>
        </w:rPr>
        <w:t xml:space="preserve">CPF: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CPF</w:t>
      </w:r>
    </w:p>
    <w:sectPr w:rsidR="00F51CA0" w:rsidRPr="006E5AD2" w:rsidSect="008B581E">
      <w:headerReference w:type="default" r:id="rId9"/>
      <w:footerReference w:type="default" r:id="rId10"/>
      <w:pgSz w:w="11906" w:h="16838"/>
      <w:pgMar w:top="2761"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014B9C" w14:textId="77777777" w:rsidR="00C85DF9" w:rsidRDefault="00C85DF9">
      <w:r>
        <w:separator/>
      </w:r>
    </w:p>
  </w:endnote>
  <w:endnote w:type="continuationSeparator" w:id="0">
    <w:p w14:paraId="2888AA7A" w14:textId="77777777" w:rsidR="00C85DF9" w:rsidRDefault="00C85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 Messiri Medium">
    <w:altName w:val="Arial"/>
    <w:charset w:val="B2"/>
    <w:family w:val="auto"/>
    <w:pitch w:val="variable"/>
    <w:sig w:usb0="00002203" w:usb1="00000000" w:usb2="00000008" w:usb3="00000000" w:csb0="0000005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F7B4" w14:textId="77777777" w:rsidR="00F51CA0" w:rsidRPr="006B5B91" w:rsidRDefault="00000000" w:rsidP="006B5B91">
    <w:pPr>
      <w:pStyle w:val="Rodap"/>
      <w:jc w:val="center"/>
      <w:rPr>
        <w:color w:val="BFBFBF" w:themeColor="background1" w:themeShade="BF"/>
      </w:rPr>
    </w:pPr>
    <w:r w:rsidRPr="006B5B91">
      <w:rPr>
        <w:color w:val="BFBFBF" w:themeColor="background1" w:themeShade="BF"/>
      </w:rPr>
      <w:t>SMAS, Trecho 03, Ed. The Union, Bloco C, Sala 301, Brasília-DF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6DDF2" w14:textId="77777777" w:rsidR="00C85DF9" w:rsidRDefault="00C85DF9">
      <w:r>
        <w:separator/>
      </w:r>
    </w:p>
  </w:footnote>
  <w:footnote w:type="continuationSeparator" w:id="0">
    <w:p w14:paraId="7C87C1A4" w14:textId="77777777" w:rsidR="00C85DF9" w:rsidRDefault="00C85D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4165C" w14:textId="5B5B4EDD" w:rsidR="00F51CA0" w:rsidRPr="0009192D" w:rsidRDefault="00F51CA0" w:rsidP="000919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DF3"/>
    <w:multiLevelType w:val="multilevel"/>
    <w:tmpl w:val="ACE2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C54001"/>
    <w:multiLevelType w:val="multilevel"/>
    <w:tmpl w:val="98AC92F8"/>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Zero"/>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0F9501F7"/>
    <w:multiLevelType w:val="multilevel"/>
    <w:tmpl w:val="8D56BFDA"/>
    <w:lvl w:ilvl="0">
      <w:start w:val="10"/>
      <w:numFmt w:val="decimal"/>
      <w:lvlText w:val="%1"/>
      <w:lvlJc w:val="left"/>
      <w:pPr>
        <w:ind w:left="375" w:hanging="375"/>
      </w:pPr>
      <w:rPr>
        <w:rFonts w:hint="default"/>
      </w:rPr>
    </w:lvl>
    <w:lvl w:ilvl="1">
      <w:start w:val="3"/>
      <w:numFmt w:val="decimal"/>
      <w:lvlText w:val="%1.%2"/>
      <w:lvlJc w:val="left"/>
      <w:pPr>
        <w:ind w:left="2219"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582598"/>
    <w:multiLevelType w:val="hybridMultilevel"/>
    <w:tmpl w:val="295AE93E"/>
    <w:lvl w:ilvl="0" w:tplc="841EF4A2">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B753C"/>
    <w:multiLevelType w:val="multilevel"/>
    <w:tmpl w:val="403CC9C2"/>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40DE9"/>
    <w:multiLevelType w:val="multilevel"/>
    <w:tmpl w:val="7DBADAC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0DA74EB"/>
    <w:multiLevelType w:val="multilevel"/>
    <w:tmpl w:val="89F85D1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4D3B6D"/>
    <w:multiLevelType w:val="multilevel"/>
    <w:tmpl w:val="25044EEE"/>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8C2C2A"/>
    <w:multiLevelType w:val="multilevel"/>
    <w:tmpl w:val="7318D610"/>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CF7716"/>
    <w:multiLevelType w:val="multilevel"/>
    <w:tmpl w:val="4D50479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C3CAA"/>
    <w:multiLevelType w:val="multilevel"/>
    <w:tmpl w:val="12EA065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132209435">
    <w:abstractNumId w:val="10"/>
  </w:num>
  <w:num w:numId="2" w16cid:durableId="74783489">
    <w:abstractNumId w:val="5"/>
  </w:num>
  <w:num w:numId="3" w16cid:durableId="2074497720">
    <w:abstractNumId w:val="3"/>
  </w:num>
  <w:num w:numId="4" w16cid:durableId="1348172081">
    <w:abstractNumId w:val="2"/>
  </w:num>
  <w:num w:numId="5" w16cid:durableId="492330949">
    <w:abstractNumId w:val="8"/>
  </w:num>
  <w:num w:numId="6" w16cid:durableId="1961646388">
    <w:abstractNumId w:val="1"/>
  </w:num>
  <w:num w:numId="7" w16cid:durableId="572742447">
    <w:abstractNumId w:val="0"/>
  </w:num>
  <w:num w:numId="8" w16cid:durableId="36859369">
    <w:abstractNumId w:val="6"/>
  </w:num>
  <w:num w:numId="9" w16cid:durableId="1042708209">
    <w:abstractNumId w:val="4"/>
  </w:num>
  <w:num w:numId="10" w16cid:durableId="114718403">
    <w:abstractNumId w:val="7"/>
  </w:num>
  <w:num w:numId="11" w16cid:durableId="1612278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17"/>
    <w:rsid w:val="0005742C"/>
    <w:rsid w:val="00061118"/>
    <w:rsid w:val="0009192D"/>
    <w:rsid w:val="00107069"/>
    <w:rsid w:val="001245B6"/>
    <w:rsid w:val="0012634C"/>
    <w:rsid w:val="0014132F"/>
    <w:rsid w:val="00150BE7"/>
    <w:rsid w:val="0017001A"/>
    <w:rsid w:val="00183217"/>
    <w:rsid w:val="00194B3C"/>
    <w:rsid w:val="002013F3"/>
    <w:rsid w:val="00205168"/>
    <w:rsid w:val="0025033E"/>
    <w:rsid w:val="00250EB2"/>
    <w:rsid w:val="0027004C"/>
    <w:rsid w:val="00296205"/>
    <w:rsid w:val="002A0713"/>
    <w:rsid w:val="00303C09"/>
    <w:rsid w:val="003726A0"/>
    <w:rsid w:val="003D1FB7"/>
    <w:rsid w:val="003E6AA6"/>
    <w:rsid w:val="003F1E17"/>
    <w:rsid w:val="004022D9"/>
    <w:rsid w:val="00403F2E"/>
    <w:rsid w:val="00414359"/>
    <w:rsid w:val="00417641"/>
    <w:rsid w:val="00420DD3"/>
    <w:rsid w:val="00436D7E"/>
    <w:rsid w:val="00452DC7"/>
    <w:rsid w:val="00497712"/>
    <w:rsid w:val="0049794C"/>
    <w:rsid w:val="004C64F0"/>
    <w:rsid w:val="00556543"/>
    <w:rsid w:val="00576DC8"/>
    <w:rsid w:val="0059537F"/>
    <w:rsid w:val="005D56FE"/>
    <w:rsid w:val="005D585C"/>
    <w:rsid w:val="005D76A5"/>
    <w:rsid w:val="005E4A4F"/>
    <w:rsid w:val="006005F4"/>
    <w:rsid w:val="00646074"/>
    <w:rsid w:val="0066209F"/>
    <w:rsid w:val="00683C8D"/>
    <w:rsid w:val="00683E0E"/>
    <w:rsid w:val="006A2392"/>
    <w:rsid w:val="006A7A4C"/>
    <w:rsid w:val="006D426D"/>
    <w:rsid w:val="006E5AD2"/>
    <w:rsid w:val="00704800"/>
    <w:rsid w:val="00722BD0"/>
    <w:rsid w:val="007239A0"/>
    <w:rsid w:val="007664CE"/>
    <w:rsid w:val="007743A4"/>
    <w:rsid w:val="00795DF1"/>
    <w:rsid w:val="007B0D7A"/>
    <w:rsid w:val="007B5A45"/>
    <w:rsid w:val="007E4179"/>
    <w:rsid w:val="00810521"/>
    <w:rsid w:val="008548A0"/>
    <w:rsid w:val="008B581E"/>
    <w:rsid w:val="00953047"/>
    <w:rsid w:val="00962F3C"/>
    <w:rsid w:val="00982F88"/>
    <w:rsid w:val="009A495C"/>
    <w:rsid w:val="009E2B4D"/>
    <w:rsid w:val="00A05EE2"/>
    <w:rsid w:val="00A54219"/>
    <w:rsid w:val="00A9471C"/>
    <w:rsid w:val="00AA05CB"/>
    <w:rsid w:val="00B46DE9"/>
    <w:rsid w:val="00B47240"/>
    <w:rsid w:val="00B80910"/>
    <w:rsid w:val="00BA73A7"/>
    <w:rsid w:val="00BB6506"/>
    <w:rsid w:val="00C038B9"/>
    <w:rsid w:val="00C0406F"/>
    <w:rsid w:val="00C040CE"/>
    <w:rsid w:val="00C73183"/>
    <w:rsid w:val="00C85DF9"/>
    <w:rsid w:val="00CA070F"/>
    <w:rsid w:val="00CA2A06"/>
    <w:rsid w:val="00CB3CFF"/>
    <w:rsid w:val="00CB7F57"/>
    <w:rsid w:val="00CC2ECF"/>
    <w:rsid w:val="00CC4D90"/>
    <w:rsid w:val="00CE3768"/>
    <w:rsid w:val="00D32BFC"/>
    <w:rsid w:val="00D347C6"/>
    <w:rsid w:val="00D6487B"/>
    <w:rsid w:val="00D922FB"/>
    <w:rsid w:val="00DB7DE1"/>
    <w:rsid w:val="00DE655E"/>
    <w:rsid w:val="00E23FE8"/>
    <w:rsid w:val="00E57B73"/>
    <w:rsid w:val="00EA4DF8"/>
    <w:rsid w:val="00EB5D86"/>
    <w:rsid w:val="00F152C0"/>
    <w:rsid w:val="00F34747"/>
    <w:rsid w:val="00F51CA0"/>
    <w:rsid w:val="00F534FF"/>
    <w:rsid w:val="00F654A7"/>
    <w:rsid w:val="00F65E05"/>
    <w:rsid w:val="00F717B8"/>
    <w:rsid w:val="00F8688D"/>
    <w:rsid w:val="00F86D2F"/>
    <w:rsid w:val="00FB0673"/>
    <w:rsid w:val="00FB1CA9"/>
    <w:rsid w:val="00FC08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43313"/>
  <w15:chartTrackingRefBased/>
  <w15:docId w15:val="{0C40D0C6-8EE2-4589-ACA4-5424101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4F"/>
    <w:pPr>
      <w:suppressAutoHyphens/>
      <w:spacing w:after="0" w:line="240" w:lineRule="auto"/>
    </w:pPr>
    <w:rPr>
      <w:rFonts w:ascii="Times New Roman" w:eastAsia="Times New Roman" w:hAnsi="Times New Roman" w:cs="Times New Roman"/>
      <w:sz w:val="20"/>
      <w:szCs w:val="20"/>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E4A4F"/>
    <w:pPr>
      <w:tabs>
        <w:tab w:val="center" w:pos="4419"/>
        <w:tab w:val="right" w:pos="8838"/>
      </w:tabs>
    </w:pPr>
    <w:rPr>
      <w:lang w:val="x-none"/>
    </w:rPr>
  </w:style>
  <w:style w:type="character" w:customStyle="1" w:styleId="CabealhoChar">
    <w:name w:val="Cabeçalho Char"/>
    <w:basedOn w:val="Fontepargpadro"/>
    <w:link w:val="Cabealho"/>
    <w:uiPriority w:val="99"/>
    <w:rsid w:val="005E4A4F"/>
    <w:rPr>
      <w:rFonts w:ascii="Times New Roman" w:eastAsia="Times New Roman" w:hAnsi="Times New Roman" w:cs="Times New Roman"/>
      <w:sz w:val="20"/>
      <w:szCs w:val="20"/>
      <w:lang w:val="x-none" w:eastAsia="ar-SA"/>
    </w:rPr>
  </w:style>
  <w:style w:type="paragraph" w:styleId="Rodap">
    <w:name w:val="footer"/>
    <w:basedOn w:val="Normal"/>
    <w:link w:val="RodapChar"/>
    <w:uiPriority w:val="99"/>
    <w:rsid w:val="005E4A4F"/>
    <w:pPr>
      <w:tabs>
        <w:tab w:val="center" w:pos="4419"/>
        <w:tab w:val="right" w:pos="8838"/>
      </w:tabs>
    </w:pPr>
    <w:rPr>
      <w:lang w:val="x-none"/>
    </w:rPr>
  </w:style>
  <w:style w:type="character" w:customStyle="1" w:styleId="RodapChar">
    <w:name w:val="Rodapé Char"/>
    <w:basedOn w:val="Fontepargpadro"/>
    <w:link w:val="Rodap"/>
    <w:uiPriority w:val="99"/>
    <w:rsid w:val="005E4A4F"/>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5E4A4F"/>
    <w:pPr>
      <w:ind w:left="708"/>
    </w:pPr>
  </w:style>
  <w:style w:type="character" w:styleId="Refdecomentrio">
    <w:name w:val="annotation reference"/>
    <w:basedOn w:val="Fontepargpadro"/>
    <w:uiPriority w:val="99"/>
    <w:semiHidden/>
    <w:unhideWhenUsed/>
    <w:rsid w:val="005E4A4F"/>
    <w:rPr>
      <w:sz w:val="16"/>
      <w:szCs w:val="16"/>
    </w:rPr>
  </w:style>
  <w:style w:type="paragraph" w:styleId="Textodecomentrio">
    <w:name w:val="annotation text"/>
    <w:basedOn w:val="Normal"/>
    <w:link w:val="TextodecomentrioChar"/>
    <w:uiPriority w:val="99"/>
    <w:semiHidden/>
    <w:unhideWhenUsed/>
    <w:rsid w:val="005E4A4F"/>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5E4A4F"/>
    <w:rPr>
      <w:sz w:val="20"/>
      <w:szCs w:val="20"/>
    </w:rPr>
  </w:style>
  <w:style w:type="paragraph" w:styleId="Textodebalo">
    <w:name w:val="Balloon Text"/>
    <w:basedOn w:val="Normal"/>
    <w:link w:val="TextodebaloChar"/>
    <w:uiPriority w:val="99"/>
    <w:semiHidden/>
    <w:unhideWhenUsed/>
    <w:rsid w:val="005E4A4F"/>
    <w:rPr>
      <w:rFonts w:ascii="Segoe UI" w:hAnsi="Segoe UI" w:cs="Segoe UI"/>
      <w:sz w:val="18"/>
      <w:szCs w:val="18"/>
    </w:rPr>
  </w:style>
  <w:style w:type="character" w:customStyle="1" w:styleId="TextodebaloChar">
    <w:name w:val="Texto de balão Char"/>
    <w:basedOn w:val="Fontepargpadro"/>
    <w:link w:val="Textodebalo"/>
    <w:uiPriority w:val="99"/>
    <w:semiHidden/>
    <w:rsid w:val="005E4A4F"/>
    <w:rPr>
      <w:rFonts w:ascii="Segoe UI" w:eastAsia="Times New Roman" w:hAnsi="Segoe UI" w:cs="Segoe UI"/>
      <w:sz w:val="18"/>
      <w:szCs w:val="18"/>
      <w:lang w:eastAsia="ar-SA"/>
    </w:rPr>
  </w:style>
  <w:style w:type="paragraph" w:styleId="Reviso">
    <w:name w:val="Revision"/>
    <w:hidden/>
    <w:uiPriority w:val="99"/>
    <w:semiHidden/>
    <w:rsid w:val="005E4A4F"/>
    <w:pPr>
      <w:spacing w:after="0" w:line="240" w:lineRule="auto"/>
    </w:pPr>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452DC7"/>
    <w:pPr>
      <w:suppressAutoHyphens/>
      <w:spacing w:after="0"/>
    </w:pPr>
    <w:rPr>
      <w:rFonts w:ascii="Times New Roman" w:eastAsia="Times New Roman" w:hAnsi="Times New Roman" w:cs="Times New Roman"/>
      <w:b/>
      <w:bCs/>
      <w:lang w:eastAsia="ar-SA"/>
    </w:rPr>
  </w:style>
  <w:style w:type="character" w:customStyle="1" w:styleId="AssuntodocomentrioChar">
    <w:name w:val="Assunto do comentário Char"/>
    <w:basedOn w:val="TextodecomentrioChar"/>
    <w:link w:val="Assuntodocomentrio"/>
    <w:uiPriority w:val="99"/>
    <w:semiHidden/>
    <w:rsid w:val="00452DC7"/>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5032">
      <w:bodyDiv w:val="1"/>
      <w:marLeft w:val="0"/>
      <w:marRight w:val="0"/>
      <w:marTop w:val="0"/>
      <w:marBottom w:val="0"/>
      <w:divBdr>
        <w:top w:val="none" w:sz="0" w:space="0" w:color="auto"/>
        <w:left w:val="none" w:sz="0" w:space="0" w:color="auto"/>
        <w:bottom w:val="none" w:sz="0" w:space="0" w:color="auto"/>
        <w:right w:val="none" w:sz="0" w:space="0" w:color="auto"/>
      </w:divBdr>
    </w:div>
    <w:div w:id="888078829">
      <w:bodyDiv w:val="1"/>
      <w:marLeft w:val="0"/>
      <w:marRight w:val="0"/>
      <w:marTop w:val="0"/>
      <w:marBottom w:val="0"/>
      <w:divBdr>
        <w:top w:val="none" w:sz="0" w:space="0" w:color="auto"/>
        <w:left w:val="none" w:sz="0" w:space="0" w:color="auto"/>
        <w:bottom w:val="none" w:sz="0" w:space="0" w:color="auto"/>
        <w:right w:val="none" w:sz="0" w:space="0" w:color="auto"/>
      </w:divBdr>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
    <w:div w:id="139350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tclub\Desktop\Danilo\CONTRATO%20DE%20SERVI&#199;O%20EM%20TECNOLOGIA%20DA%20INFORMA&#199;&#195;O%20-%20APROVAD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213A-3F3D-4F5A-A897-8C49A963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CONTRATO DE SERVIÇO EM TECNOLOGIA DA INFORMAÇÃO - APROVADO.dotx</Template>
  <TotalTime>12</TotalTime>
  <Pages>7</Pages>
  <Words>2426</Words>
  <Characters>13103</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ALBERI E P A LIMITADA</cp:lastModifiedBy>
  <cp:revision>6</cp:revision>
  <dcterms:created xsi:type="dcterms:W3CDTF">2025-07-25T12:52:00Z</dcterms:created>
  <dcterms:modified xsi:type="dcterms:W3CDTF">2025-08-04T17:43:00Z</dcterms:modified>
</cp:coreProperties>
</file>