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32E2D33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nomeseg</w:t>
      </w:r>
      <w:proofErr w:type="spellEnd"/>
      <w:r w:rsidR="00646074" w:rsidRPr="00E96DFB">
        <w:rPr>
          <w:rFonts w:ascii="El Messiri Medium" w:hAnsi="El Messiri Medium" w:cs="El Messiri Medium"/>
          <w:b/>
          <w:sz w:val="21"/>
          <w:szCs w:val="21"/>
        </w:rPr>
        <w:t>}</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w:t>
      </w:r>
      <w:proofErr w:type="spellStart"/>
      <w:r w:rsidR="00646074" w:rsidRPr="00646074">
        <w:rPr>
          <w:rFonts w:ascii="El Messiri Medium" w:hAnsi="El Messiri Medium" w:cs="El Messiri Medium"/>
          <w:b/>
          <w:sz w:val="21"/>
          <w:szCs w:val="21"/>
        </w:rPr>
        <w:t>cpf</w:t>
      </w:r>
      <w:proofErr w:type="spellEnd"/>
      <w:r w:rsidR="00646074" w:rsidRPr="00646074">
        <w:rPr>
          <w:rFonts w:ascii="El Messiri Medium" w:hAnsi="El Messiri Medium" w:cs="El Messiri Medium"/>
          <w:b/>
          <w:sz w:val="21"/>
          <w:szCs w:val="21"/>
        </w:rPr>
        <w:t>}</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datanascimento</w:t>
      </w:r>
      <w:proofErr w:type="spellEnd"/>
      <w:r w:rsidR="00646074" w:rsidRPr="00E96DFB">
        <w:rPr>
          <w:rFonts w:ascii="El Messiri Medium" w:hAnsi="El Messiri Medium" w:cs="El Messiri Medium"/>
          <w:b/>
          <w:sz w:val="21"/>
          <w:szCs w:val="21"/>
        </w:rPr>
        <w:t>}</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w:t>
      </w:r>
      <w:proofErr w:type="spellStart"/>
      <w:r w:rsidR="00795DF1">
        <w:rPr>
          <w:rFonts w:ascii="El Messiri Medium" w:hAnsi="El Messiri Medium" w:cs="El Messiri Medium"/>
          <w:b/>
          <w:sz w:val="21"/>
          <w:szCs w:val="21"/>
        </w:rPr>
        <w:t>endere</w:t>
      </w:r>
      <w:r w:rsidR="009E2B4D">
        <w:rPr>
          <w:rFonts w:ascii="El Messiri Medium" w:hAnsi="El Messiri Medium" w:cs="El Messiri Medium"/>
          <w:b/>
          <w:sz w:val="21"/>
          <w:szCs w:val="21"/>
        </w:rPr>
        <w:t>c</w:t>
      </w:r>
      <w:r w:rsidR="00795DF1">
        <w:rPr>
          <w:rFonts w:ascii="El Messiri Medium" w:hAnsi="El Messiri Medium" w:cs="El Messiri Medium"/>
          <w:b/>
          <w:sz w:val="21"/>
          <w:szCs w:val="21"/>
        </w:rPr>
        <w:t>o</w:t>
      </w:r>
      <w:proofErr w:type="spellEnd"/>
      <w:r w:rsidR="00795DF1">
        <w:rPr>
          <w:rFonts w:ascii="El Messiri Medium" w:hAnsi="El Messiri Medium" w:cs="El Messiri Medium"/>
          <w:b/>
          <w:sz w:val="21"/>
          <w:szCs w:val="21"/>
        </w:rPr>
        <w:t>}</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773E0A2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A92A70" w:rsidRPr="00A92A70">
        <w:rPr>
          <w:b/>
          <w:bCs/>
          <w:sz w:val="22"/>
          <w:szCs w:val="22"/>
        </w:rPr>
        <w:t>{</w:t>
      </w:r>
      <w:proofErr w:type="spellStart"/>
      <w:r w:rsidR="00A92A70" w:rsidRPr="00A92A70">
        <w:rPr>
          <w:b/>
          <w:bCs/>
          <w:sz w:val="22"/>
          <w:szCs w:val="22"/>
        </w:rPr>
        <w:t>diaAssinatura</w:t>
      </w:r>
      <w:proofErr w:type="spellEnd"/>
      <w:r w:rsidR="00A92A70" w:rsidRPr="00A92A70">
        <w:rPr>
          <w:b/>
          <w:bCs/>
          <w:sz w:val="22"/>
          <w:szCs w:val="22"/>
        </w:rPr>
        <w:t>}</w:t>
      </w:r>
      <w:r w:rsidR="00296205" w:rsidRPr="006E5AD2">
        <w:rPr>
          <w:sz w:val="22"/>
          <w:szCs w:val="22"/>
        </w:rPr>
        <w:t xml:space="preserve"> </w:t>
      </w:r>
      <w:r w:rsidRPr="006E5AD2">
        <w:rPr>
          <w:sz w:val="22"/>
          <w:szCs w:val="22"/>
        </w:rPr>
        <w:t xml:space="preserve">de </w:t>
      </w:r>
      <w:r w:rsidR="00A92A70" w:rsidRPr="008C426F">
        <w:rPr>
          <w:b/>
          <w:bCs/>
          <w:sz w:val="22"/>
          <w:szCs w:val="22"/>
        </w:rPr>
        <w:t>{</w:t>
      </w:r>
      <w:proofErr w:type="spellStart"/>
      <w:r w:rsidR="00A92A70" w:rsidRPr="008C426F">
        <w:rPr>
          <w:b/>
          <w:bCs/>
          <w:sz w:val="22"/>
          <w:szCs w:val="22"/>
        </w:rPr>
        <w:t>mesAssinatura</w:t>
      </w:r>
      <w:proofErr w:type="spellEnd"/>
      <w:r w:rsidR="00A92A70" w:rsidRPr="008C426F">
        <w:rPr>
          <w:b/>
          <w:bCs/>
          <w:sz w:val="22"/>
          <w:szCs w:val="22"/>
        </w:rPr>
        <w:t>}</w:t>
      </w:r>
      <w:r w:rsidR="008C426F">
        <w:rPr>
          <w:sz w:val="22"/>
          <w:szCs w:val="22"/>
        </w:rPr>
        <w:t xml:space="preserve"> </w:t>
      </w:r>
      <w:r w:rsidRPr="006E5AD2">
        <w:rPr>
          <w:sz w:val="22"/>
          <w:szCs w:val="22"/>
        </w:rPr>
        <w:t xml:space="preserve">de </w:t>
      </w:r>
      <w:r w:rsidR="00A92A70" w:rsidRPr="008C426F">
        <w:rPr>
          <w:b/>
          <w:bCs/>
          <w:sz w:val="22"/>
          <w:szCs w:val="22"/>
        </w:rPr>
        <w:t>{</w:t>
      </w:r>
      <w:proofErr w:type="spellStart"/>
      <w:r w:rsidR="008C426F" w:rsidRPr="008C426F">
        <w:rPr>
          <w:b/>
          <w:bCs/>
          <w:sz w:val="22"/>
          <w:szCs w:val="22"/>
        </w:rPr>
        <w:t>ano</w:t>
      </w:r>
      <w:r w:rsidR="001F1EBB">
        <w:rPr>
          <w:b/>
          <w:bCs/>
          <w:sz w:val="22"/>
          <w:szCs w:val="22"/>
        </w:rPr>
        <w:t>A</w:t>
      </w:r>
      <w:r w:rsidR="008C426F" w:rsidRPr="008C426F">
        <w:rPr>
          <w:b/>
          <w:bCs/>
          <w:sz w:val="22"/>
          <w:szCs w:val="22"/>
        </w:rPr>
        <w:t>ssinatura</w:t>
      </w:r>
      <w:proofErr w:type="spellEnd"/>
      <w:r w:rsidR="00A92A70" w:rsidRPr="008C426F">
        <w:rPr>
          <w:b/>
          <w:bCs/>
          <w:sz w:val="22"/>
          <w:szCs w:val="22"/>
        </w:rPr>
        <w:t>}</w:t>
      </w:r>
      <w:r w:rsidRPr="008C426F">
        <w:rPr>
          <w:b/>
          <w:bCs/>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5CB65D62" w14:textId="0BB1AA0B" w:rsidR="008C426F" w:rsidRDefault="007A393B" w:rsidP="0066209F">
      <w:pPr>
        <w:pStyle w:val="PargrafodaLista"/>
        <w:tabs>
          <w:tab w:val="left" w:pos="567"/>
        </w:tabs>
        <w:ind w:left="0"/>
        <w:jc w:val="center"/>
        <w:rPr>
          <w:sz w:val="22"/>
          <w:szCs w:val="22"/>
        </w:rPr>
      </w:pPr>
      <w:r w:rsidRPr="007A393B">
        <w:rPr>
          <w:sz w:val="22"/>
          <w:szCs w:val="22"/>
        </w:rPr>
        <w:t>{%</w:t>
      </w:r>
      <w:proofErr w:type="spellStart"/>
      <w:r w:rsidRPr="007A393B">
        <w:rPr>
          <w:sz w:val="22"/>
          <w:szCs w:val="22"/>
        </w:rPr>
        <w:t>imagemAssinatura</w:t>
      </w:r>
      <w:proofErr w:type="spellEnd"/>
      <w:r w:rsidRPr="007A393B">
        <w:rPr>
          <w:sz w:val="22"/>
          <w:szCs w:val="22"/>
        </w:rPr>
        <w:t>}</w:t>
      </w:r>
    </w:p>
    <w:p w14:paraId="5C1B8169" w14:textId="7CD01C64" w:rsidR="008C426F" w:rsidRDefault="008C426F" w:rsidP="0066209F">
      <w:pPr>
        <w:pStyle w:val="PargrafodaLista"/>
        <w:tabs>
          <w:tab w:val="left" w:pos="567"/>
        </w:tabs>
        <w:ind w:left="0"/>
        <w:jc w:val="center"/>
        <w:rPr>
          <w:sz w:val="22"/>
          <w:szCs w:val="22"/>
        </w:rPr>
      </w:pPr>
      <w:r w:rsidRPr="008C426F">
        <w:rPr>
          <w:b/>
          <w:bCs/>
          <w:sz w:val="22"/>
          <w:szCs w:val="22"/>
        </w:rPr>
        <w:t>{</w:t>
      </w:r>
      <w:proofErr w:type="spellStart"/>
      <w:r w:rsidRPr="008C426F">
        <w:rPr>
          <w:b/>
          <w:bCs/>
          <w:sz w:val="22"/>
          <w:szCs w:val="22"/>
        </w:rPr>
        <w:t>mensagemAssinatura</w:t>
      </w:r>
      <w:proofErr w:type="spellEnd"/>
      <w:r w:rsidRPr="008C426F">
        <w:rPr>
          <w:b/>
          <w:bCs/>
          <w:sz w:val="22"/>
          <w:szCs w:val="22"/>
        </w:rPr>
        <w:t>}</w:t>
      </w:r>
    </w:p>
    <w:p w14:paraId="126B7588" w14:textId="72485A1F"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48149" w14:textId="77777777" w:rsidR="000219AF" w:rsidRDefault="000219AF">
      <w:r>
        <w:separator/>
      </w:r>
    </w:p>
  </w:endnote>
  <w:endnote w:type="continuationSeparator" w:id="0">
    <w:p w14:paraId="45690E0E" w14:textId="77777777" w:rsidR="000219AF" w:rsidRDefault="00021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91B3E" w14:textId="77777777" w:rsidR="000219AF" w:rsidRDefault="000219AF">
      <w:r>
        <w:separator/>
      </w:r>
    </w:p>
  </w:footnote>
  <w:footnote w:type="continuationSeparator" w:id="0">
    <w:p w14:paraId="72F84791" w14:textId="77777777" w:rsidR="000219AF" w:rsidRDefault="00021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219AF"/>
    <w:rsid w:val="0005742C"/>
    <w:rsid w:val="00061118"/>
    <w:rsid w:val="0009192D"/>
    <w:rsid w:val="00107069"/>
    <w:rsid w:val="001245B6"/>
    <w:rsid w:val="0012634C"/>
    <w:rsid w:val="0014132F"/>
    <w:rsid w:val="00150BE7"/>
    <w:rsid w:val="0017001A"/>
    <w:rsid w:val="00183217"/>
    <w:rsid w:val="00194B3C"/>
    <w:rsid w:val="001F1EBB"/>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A393B"/>
    <w:rsid w:val="007B0D7A"/>
    <w:rsid w:val="007B5A45"/>
    <w:rsid w:val="007E4179"/>
    <w:rsid w:val="00810521"/>
    <w:rsid w:val="008548A0"/>
    <w:rsid w:val="008B581E"/>
    <w:rsid w:val="008C426F"/>
    <w:rsid w:val="00953047"/>
    <w:rsid w:val="00962F3C"/>
    <w:rsid w:val="00982F88"/>
    <w:rsid w:val="009A495C"/>
    <w:rsid w:val="009E2B4D"/>
    <w:rsid w:val="00A05EE2"/>
    <w:rsid w:val="00A54219"/>
    <w:rsid w:val="00A92A70"/>
    <w:rsid w:val="00A9471C"/>
    <w:rsid w:val="00AA05CB"/>
    <w:rsid w:val="00B46DE9"/>
    <w:rsid w:val="00B47240"/>
    <w:rsid w:val="00B80910"/>
    <w:rsid w:val="00BA73A7"/>
    <w:rsid w:val="00BB6506"/>
    <w:rsid w:val="00C038B9"/>
    <w:rsid w:val="00C0406F"/>
    <w:rsid w:val="00C040CE"/>
    <w:rsid w:val="00C326B8"/>
    <w:rsid w:val="00C73183"/>
    <w:rsid w:val="00C85DF9"/>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Template>
  <TotalTime>48</TotalTime>
  <Pages>7</Pages>
  <Words>2434</Words>
  <Characters>13149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11</cp:revision>
  <dcterms:created xsi:type="dcterms:W3CDTF">2025-07-25T12:52:00Z</dcterms:created>
  <dcterms:modified xsi:type="dcterms:W3CDTF">2025-08-08T13:45:00Z</dcterms:modified>
</cp:coreProperties>
</file>