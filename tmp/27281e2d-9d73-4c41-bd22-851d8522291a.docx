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 xml:space="preserve">sede em Rua </w:t>
      </w:r>
      <w:proofErr w:type="spellStart"/>
      <w:r w:rsidR="00D347C6" w:rsidRPr="00D347C6">
        <w:rPr>
          <w:sz w:val="22"/>
          <w:szCs w:val="22"/>
        </w:rPr>
        <w:t>Angelo</w:t>
      </w:r>
      <w:proofErr w:type="spellEnd"/>
      <w:r w:rsidR="00D347C6" w:rsidRPr="00D347C6">
        <w:rPr>
          <w:sz w:val="22"/>
          <w:szCs w:val="22"/>
        </w:rPr>
        <w:t xml:space="preserve"> </w:t>
      </w:r>
      <w:proofErr w:type="spellStart"/>
      <w:r w:rsidR="00D347C6" w:rsidRPr="00D347C6">
        <w:rPr>
          <w:sz w:val="22"/>
          <w:szCs w:val="22"/>
        </w:rPr>
        <w:t>Gajardoni</w:t>
      </w:r>
      <w:proofErr w:type="spellEnd"/>
      <w:r w:rsidR="00D347C6" w:rsidRPr="00D347C6">
        <w:rPr>
          <w:sz w:val="22"/>
          <w:szCs w:val="22"/>
        </w:rPr>
        <w:t xml:space="preserve">, 878, Centro, Pontes </w:t>
      </w:r>
      <w:proofErr w:type="spellStart"/>
      <w:r w:rsidR="00D347C6" w:rsidRPr="00D347C6">
        <w:rPr>
          <w:sz w:val="22"/>
          <w:szCs w:val="22"/>
        </w:rPr>
        <w:t>eLacerda</w:t>
      </w:r>
      <w:proofErr w:type="spellEnd"/>
      <w:r w:rsidR="00D347C6" w:rsidRPr="00D347C6">
        <w:rPr>
          <w:sz w:val="22"/>
          <w:szCs w:val="22"/>
        </w:rPr>
        <w:t>-MT,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2233C695" w:rsidR="005E4A4F" w:rsidRPr="00646074" w:rsidRDefault="006A7A4C" w:rsidP="008B581E">
      <w:pPr>
        <w:ind w:left="3402"/>
        <w:jc w:val="both"/>
        <w:rPr>
          <w:bCs/>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 xml:space="preserve">undefined</w:t>
      </w:r>
      <w:proofErr w:type="spellStart"/>
      <w:r w:rsidR="00646074" w:rsidRPr="00E96DFB">
        <w:rPr>
          <w:rFonts w:ascii="El Messiri Medium" w:hAnsi="El Messiri Medium" w:cs="El Messiri Medium"/>
          <w:b/>
          <w:sz w:val="21"/>
          <w:szCs w:val="21"/>
        </w:rPr>
        <w:t/>
      </w:r>
      <w:proofErr w:type="spellEnd"/>
      <w:r w:rsidR="00646074" w:rsidRPr="00E96DFB">
        <w:rPr>
          <w:rFonts w:ascii="El Messiri Medium" w:hAnsi="El Messiri Medium" w:cs="El Messiri Medium"/>
          <w:b/>
          <w:sz w:val="21"/>
          <w:szCs w:val="21"/>
        </w:rPr>
        <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 xml:space="preserve">undefined</w:t>
      </w:r>
      <w:proofErr w:type="spellStart"/>
      <w:r w:rsidR="00646074" w:rsidRPr="00646074">
        <w:rPr>
          <w:rFonts w:ascii="El Messiri Medium" w:hAnsi="El Messiri Medium" w:cs="El Messiri Medium"/>
          <w:b/>
          <w:sz w:val="21"/>
          <w:szCs w:val="21"/>
        </w:rPr>
        <w:t/>
      </w:r>
      <w:proofErr w:type="spellEnd"/>
      <w:r w:rsidR="00646074" w:rsidRPr="00646074">
        <w:rPr>
          <w:rFonts w:ascii="El Messiri Medium" w:hAnsi="El Messiri Medium" w:cs="El Messiri Medium"/>
          <w:b/>
          <w:sz w:val="21"/>
          <w:szCs w:val="21"/>
        </w:rPr>
        <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 xml:space="preserve">undefined</w:t>
      </w:r>
      <w:proofErr w:type="spellStart"/>
      <w:r w:rsidR="00646074" w:rsidRPr="00E96DFB">
        <w:rPr>
          <w:rFonts w:ascii="El Messiri Medium" w:hAnsi="El Messiri Medium" w:cs="El Messiri Medium"/>
          <w:b/>
          <w:sz w:val="21"/>
          <w:szCs w:val="21"/>
        </w:rPr>
        <w:t/>
      </w:r>
      <w:proofErr w:type="spellEnd"/>
      <w:r w:rsidR="00646074" w:rsidRPr="00E96DFB">
        <w:rPr>
          <w:rFonts w:ascii="El Messiri Medium" w:hAnsi="El Messiri Medium" w:cs="El Messiri Medium"/>
          <w:b/>
          <w:sz w:val="21"/>
          <w:szCs w:val="21"/>
        </w:rPr>
        <w:t/>
      </w:r>
      <w:r w:rsidR="00646074">
        <w:rPr>
          <w:rFonts w:ascii="El Messiri Medium" w:hAnsi="El Messiri Medium" w:cs="El Messiri Medium"/>
          <w:bCs/>
          <w:sz w:val="21"/>
          <w:szCs w:val="21"/>
        </w:rPr>
        <w:t xml:space="preserve">, endereço: </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w:t>
      </w:r>
      <w:proofErr w:type="gramStart"/>
      <w:r w:rsidR="00D347C6">
        <w:rPr>
          <w:sz w:val="22"/>
          <w:szCs w:val="22"/>
        </w:rPr>
        <w:t>90  (</w:t>
      </w:r>
      <w:proofErr w:type="gramEnd"/>
      <w:r w:rsidR="00D347C6">
        <w:rPr>
          <w:sz w:val="22"/>
          <w:szCs w:val="22"/>
        </w:rPr>
        <w:t>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w:t>
      </w:r>
      <w:proofErr w:type="gramStart"/>
      <w:r w:rsidR="00D347C6">
        <w:rPr>
          <w:sz w:val="22"/>
          <w:szCs w:val="22"/>
        </w:rPr>
        <w:t>a mesma</w:t>
      </w:r>
      <w:proofErr w:type="gramEnd"/>
      <w:r w:rsidR="00D347C6">
        <w:rPr>
          <w:sz w:val="22"/>
          <w:szCs w:val="22"/>
        </w:rPr>
        <w:t xml:space="preserve">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xml:space="preserve">, podendo haver reajuste distinto com a finalidade de se manter o equilíbrio </w:t>
      </w:r>
      <w:proofErr w:type="gramStart"/>
      <w:r w:rsidR="00D32BFC" w:rsidRPr="006E5AD2">
        <w:rPr>
          <w:sz w:val="22"/>
          <w:szCs w:val="22"/>
        </w:rPr>
        <w:t>econômico financeiro</w:t>
      </w:r>
      <w:proofErr w:type="gramEnd"/>
      <w:r w:rsidR="00D32BFC" w:rsidRPr="006E5AD2">
        <w:rPr>
          <w:sz w:val="22"/>
          <w:szCs w:val="22"/>
        </w:rPr>
        <w:t xml:space="preserve">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4B5669D5"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66209F">
        <w:rPr>
          <w:sz w:val="22"/>
          <w:szCs w:val="22"/>
        </w:rPr>
        <w:t>_____</w:t>
      </w:r>
      <w:r w:rsidR="00296205" w:rsidRPr="006E5AD2">
        <w:rPr>
          <w:sz w:val="22"/>
          <w:szCs w:val="22"/>
        </w:rPr>
        <w:t xml:space="preserve"> </w:t>
      </w:r>
      <w:r w:rsidRPr="006E5AD2">
        <w:rPr>
          <w:sz w:val="22"/>
          <w:szCs w:val="22"/>
        </w:rPr>
        <w:t xml:space="preserve">de </w:t>
      </w:r>
      <w:r w:rsidR="0066209F">
        <w:rPr>
          <w:sz w:val="22"/>
          <w:szCs w:val="22"/>
        </w:rPr>
        <w:t>______________________</w:t>
      </w:r>
      <w:r w:rsidR="00296205" w:rsidRPr="006E5AD2">
        <w:rPr>
          <w:sz w:val="22"/>
          <w:szCs w:val="22"/>
        </w:rPr>
        <w:t xml:space="preserve"> </w:t>
      </w:r>
      <w:proofErr w:type="spellStart"/>
      <w:r w:rsidRPr="006E5AD2">
        <w:rPr>
          <w:sz w:val="22"/>
          <w:szCs w:val="22"/>
        </w:rPr>
        <w:t>de</w:t>
      </w:r>
      <w:proofErr w:type="spellEnd"/>
      <w:r w:rsidRPr="006E5AD2">
        <w:rPr>
          <w:sz w:val="22"/>
          <w:szCs w:val="22"/>
        </w:rPr>
        <w:t xml:space="preserve"> 20</w:t>
      </w:r>
      <w:r w:rsidR="003F1E17" w:rsidRPr="006E5AD2">
        <w:rPr>
          <w:sz w:val="22"/>
          <w:szCs w:val="22"/>
        </w:rPr>
        <w:t>2</w:t>
      </w:r>
      <w:r w:rsidR="0066209F">
        <w:rPr>
          <w:sz w:val="22"/>
          <w:szCs w:val="22"/>
        </w:rPr>
        <w:t>3</w:t>
      </w:r>
      <w:r w:rsidRPr="006E5AD2">
        <w:rPr>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6E63AFB6" w14:textId="77777777" w:rsidR="0066209F" w:rsidRPr="006E5AD2" w:rsidRDefault="0066209F" w:rsidP="0066209F">
      <w:pPr>
        <w:pStyle w:val="PargrafodaLista"/>
        <w:tabs>
          <w:tab w:val="left" w:pos="567"/>
        </w:tabs>
        <w:ind w:left="0"/>
        <w:jc w:val="center"/>
        <w:rPr>
          <w:sz w:val="22"/>
          <w:szCs w:val="22"/>
        </w:rPr>
      </w:pPr>
    </w:p>
    <w:p w14:paraId="126B758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9D3D6" w14:textId="77777777" w:rsidR="0005742C" w:rsidRDefault="0005742C">
      <w:r>
        <w:separator/>
      </w:r>
    </w:p>
  </w:endnote>
  <w:endnote w:type="continuationSeparator" w:id="0">
    <w:p w14:paraId="13F68F0B" w14:textId="77777777" w:rsidR="0005742C" w:rsidRDefault="00057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3A58E" w14:textId="77777777" w:rsidR="0005742C" w:rsidRDefault="0005742C">
      <w:r>
        <w:separator/>
      </w:r>
    </w:p>
  </w:footnote>
  <w:footnote w:type="continuationSeparator" w:id="0">
    <w:p w14:paraId="4A52C203" w14:textId="77777777" w:rsidR="0005742C" w:rsidRDefault="000574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B0D7A"/>
    <w:rsid w:val="007B5A45"/>
    <w:rsid w:val="007E4179"/>
    <w:rsid w:val="00810521"/>
    <w:rsid w:val="008548A0"/>
    <w:rsid w:val="008B581E"/>
    <w:rsid w:val="00953047"/>
    <w:rsid w:val="00962F3C"/>
    <w:rsid w:val="00982F88"/>
    <w:rsid w:val="009A495C"/>
    <w:rsid w:val="00A05EE2"/>
    <w:rsid w:val="00A54219"/>
    <w:rsid w:val="00A9471C"/>
    <w:rsid w:val="00AA05CB"/>
    <w:rsid w:val="00B46DE9"/>
    <w:rsid w:val="00B47240"/>
    <w:rsid w:val="00B80910"/>
    <w:rsid w:val="00BA73A7"/>
    <w:rsid w:val="00BB6506"/>
    <w:rsid w:val="00C038B9"/>
    <w:rsid w:val="00C0406F"/>
    <w:rsid w:val="00C040CE"/>
    <w:rsid w:val="00C73183"/>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APROVADO.dotx</Template>
  <TotalTime>11</TotalTime>
  <Pages>7</Pages>
  <Words>2424</Words>
  <Characters>13095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4</cp:revision>
  <dcterms:created xsi:type="dcterms:W3CDTF">2025-07-25T12:52:00Z</dcterms:created>
  <dcterms:modified xsi:type="dcterms:W3CDTF">2025-08-04T15:13:00Z</dcterms:modified>
</cp:coreProperties>
</file>